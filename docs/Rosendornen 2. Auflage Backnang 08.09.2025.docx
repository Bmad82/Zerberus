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87783" w14:textId="35FE1D14" w:rsidR="000257CD" w:rsidRPr="007646EB" w:rsidRDefault="000F5CCA" w:rsidP="00EF0495">
      <w:pPr>
        <w:spacing w:line="240" w:lineRule="auto"/>
      </w:pPr>
      <w:r>
        <w:rPr>
          <w:noProof/>
        </w:rPr>
        <w:drawing>
          <wp:inline distT="0" distB="0" distL="0" distR="0" wp14:anchorId="5A895B1F" wp14:editId="24C4F920">
            <wp:extent cx="5890895" cy="9022853"/>
            <wp:effectExtent l="0" t="0" r="0" b="6985"/>
            <wp:docPr id="712942966" name="Grafik 1" descr="Ein Bild, das Pflanze, Kulturrosen, Teehybride, Blütenblat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42966" name="Grafik 1" descr="Ein Bild, das Pflanze, Kulturrosen, Teehybride, Blütenblatt enthält.&#10;&#10;KI-generierte Inhalte können fehlerhaft sein."/>
                    <pic:cNvPicPr/>
                  </pic:nvPicPr>
                  <pic:blipFill>
                    <a:blip r:embed="rId11"/>
                    <a:stretch>
                      <a:fillRect/>
                    </a:stretch>
                  </pic:blipFill>
                  <pic:spPr>
                    <a:xfrm>
                      <a:off x="0" y="0"/>
                      <a:ext cx="5961143" cy="9130450"/>
                    </a:xfrm>
                    <a:prstGeom prst="rect">
                      <a:avLst/>
                    </a:prstGeom>
                  </pic:spPr>
                </pic:pic>
              </a:graphicData>
            </a:graphic>
          </wp:inline>
        </w:drawing>
      </w:r>
    </w:p>
    <w:p w14:paraId="31392FB5" w14:textId="77777777" w:rsidR="00BD1CE8" w:rsidRPr="007646EB" w:rsidRDefault="00BD1CE8" w:rsidP="004F0378">
      <w:pPr>
        <w:pStyle w:val="NamedesAutorsderTitelseite"/>
      </w:pPr>
    </w:p>
    <w:p w14:paraId="7C2CAC33" w14:textId="77777777" w:rsidR="000620D5" w:rsidRDefault="000620D5" w:rsidP="000620D5">
      <w:pPr>
        <w:pStyle w:val="Titel"/>
        <w:rPr>
          <w:color w:val="EE0000"/>
          <w:sz w:val="44"/>
          <w:szCs w:val="44"/>
        </w:rPr>
      </w:pPr>
    </w:p>
    <w:p w14:paraId="58D71F01" w14:textId="77777777" w:rsidR="000620D5" w:rsidRDefault="000620D5" w:rsidP="000620D5">
      <w:pPr>
        <w:pStyle w:val="Titel"/>
        <w:rPr>
          <w:color w:val="EE0000"/>
          <w:sz w:val="44"/>
          <w:szCs w:val="44"/>
        </w:rPr>
      </w:pPr>
    </w:p>
    <w:p w14:paraId="1A8DEAE2" w14:textId="77777777" w:rsidR="000620D5" w:rsidRDefault="000620D5" w:rsidP="009D7BE5">
      <w:pPr>
        <w:pStyle w:val="Titel"/>
        <w:jc w:val="left"/>
        <w:rPr>
          <w:color w:val="EE0000"/>
          <w:sz w:val="44"/>
          <w:szCs w:val="44"/>
        </w:rPr>
      </w:pPr>
    </w:p>
    <w:p w14:paraId="085A4340" w14:textId="77777777" w:rsidR="009D7BE5" w:rsidRDefault="009D7BE5" w:rsidP="009D7BE5"/>
    <w:p w14:paraId="71C100A9" w14:textId="77777777" w:rsidR="009D7BE5" w:rsidRPr="009D7BE5" w:rsidRDefault="009D7BE5" w:rsidP="009D7BE5"/>
    <w:p w14:paraId="4163F971" w14:textId="34E0758D" w:rsidR="000620D5" w:rsidRPr="003B3002" w:rsidRDefault="000620D5" w:rsidP="003B3002">
      <w:pPr>
        <w:jc w:val="center"/>
        <w:rPr>
          <w:rFonts w:ascii="Gabriola" w:hAnsi="Gabriola"/>
          <w:sz w:val="144"/>
          <w:szCs w:val="144"/>
        </w:rPr>
        <w:sectPr w:rsidR="000620D5" w:rsidRPr="003B3002" w:rsidSect="000620D5">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pgNumType w:fmt="lowerRoman"/>
          <w:cols w:space="720"/>
          <w:docGrid w:linePitch="326" w:charSpace="-6350"/>
        </w:sectPr>
      </w:pPr>
      <w:r w:rsidRPr="009D7BE5">
        <w:rPr>
          <w:rFonts w:ascii="Gabriola" w:hAnsi="Gabriola"/>
          <w:color w:val="EE0000"/>
          <w:sz w:val="144"/>
          <w:szCs w:val="144"/>
        </w:rPr>
        <w:t>Rosen-</w:t>
      </w:r>
      <w:r w:rsidR="009D7BE5">
        <w:rPr>
          <w:rFonts w:ascii="Gabriola" w:hAnsi="Gabriola"/>
          <w:color w:val="EE0000"/>
          <w:sz w:val="144"/>
          <w:szCs w:val="144"/>
        </w:rPr>
        <w:t>D</w:t>
      </w:r>
      <w:r w:rsidRPr="009D7BE5">
        <w:rPr>
          <w:rFonts w:ascii="Gabriola" w:hAnsi="Gabriola"/>
          <w:color w:val="EE0000"/>
          <w:sz w:val="144"/>
          <w:szCs w:val="144"/>
        </w:rPr>
        <w:t>ornen</w:t>
      </w:r>
    </w:p>
    <w:p w14:paraId="79390E6A" w14:textId="77777777" w:rsidR="000C59A1" w:rsidRPr="000620D5" w:rsidRDefault="000C59A1" w:rsidP="000C59A1">
      <w:pPr>
        <w:pStyle w:val="Tipptext"/>
        <w:rPr>
          <w:color w:val="auto"/>
          <w:sz w:val="10"/>
          <w:szCs w:val="10"/>
        </w:rPr>
      </w:pPr>
      <w:r w:rsidRPr="000620D5">
        <w:rPr>
          <w:color w:val="auto"/>
          <w:sz w:val="10"/>
          <w:szCs w:val="10"/>
        </w:rPr>
        <w:lastRenderedPageBreak/>
        <w:t>Die Anne-Jahre: Eine Geschichte in sieben Akten</w:t>
      </w:r>
    </w:p>
    <w:p w14:paraId="1CEAF172" w14:textId="77777777" w:rsidR="000C59A1" w:rsidRPr="000620D5" w:rsidRDefault="000C59A1" w:rsidP="000C59A1">
      <w:pPr>
        <w:pStyle w:val="Tipptext"/>
        <w:rPr>
          <w:color w:val="auto"/>
          <w:sz w:val="10"/>
          <w:szCs w:val="10"/>
        </w:rPr>
      </w:pPr>
      <w:r w:rsidRPr="000620D5">
        <w:rPr>
          <w:color w:val="auto"/>
          <w:sz w:val="10"/>
          <w:szCs w:val="10"/>
        </w:rPr>
        <w:t>Oder: Wie ein Mann lernte, Manipulationstechniken zu debuggen</w:t>
      </w:r>
    </w:p>
    <w:p w14:paraId="62CBA226" w14:textId="77777777" w:rsidR="000C59A1" w:rsidRDefault="000C59A1" w:rsidP="000C59A1">
      <w:pPr>
        <w:jc w:val="center"/>
        <w:rPr>
          <w:rFonts w:ascii="Times New Roman" w:hAnsi="Times New Roman"/>
        </w:rPr>
      </w:pPr>
    </w:p>
    <w:p w14:paraId="39186E30" w14:textId="77777777" w:rsidR="000C59A1" w:rsidRPr="007646EB" w:rsidRDefault="000C59A1" w:rsidP="000C59A1">
      <w:pPr>
        <w:jc w:val="center"/>
        <w:rPr>
          <w:rFonts w:ascii="Times New Roman" w:hAnsi="Times New Roman"/>
        </w:rPr>
        <w:sectPr w:rsidR="000C59A1" w:rsidRPr="007646EB" w:rsidSect="000C59A1">
          <w:headerReference w:type="default" r:id="rId18"/>
          <w:footerReference w:type="default" r:id="rId19"/>
          <w:headerReference w:type="first" r:id="rId20"/>
          <w:footerReference w:type="first" r:id="rId21"/>
          <w:pgSz w:w="11906" w:h="16838" w:code="9"/>
          <w:pgMar w:top="1440" w:right="1440" w:bottom="1440" w:left="1440" w:header="720" w:footer="720" w:gutter="0"/>
          <w:pgNumType w:fmt="lowerRoman"/>
          <w:cols w:space="720"/>
          <w:docGrid w:linePitch="326" w:charSpace="-6350"/>
        </w:sectPr>
      </w:pPr>
    </w:p>
    <w:p w14:paraId="1BB6B76C" w14:textId="232A5842" w:rsidR="000C59A1" w:rsidRPr="0051608C" w:rsidRDefault="000C59A1" w:rsidP="000C59A1">
      <w:pPr>
        <w:pStyle w:val="Tipptext"/>
        <w:rPr>
          <w:b/>
          <w:bCs/>
          <w:color w:val="auto"/>
          <w:sz w:val="36"/>
          <w:szCs w:val="36"/>
        </w:rPr>
      </w:pPr>
      <w:r w:rsidRPr="0051608C">
        <w:rPr>
          <w:b/>
          <w:bCs/>
          <w:color w:val="auto"/>
          <w:sz w:val="36"/>
          <w:szCs w:val="36"/>
        </w:rPr>
        <w:lastRenderedPageBreak/>
        <w:t xml:space="preserve">Prolog: Die Praxis des Dr. Claude </w:t>
      </w:r>
      <w:proofErr w:type="spellStart"/>
      <w:r w:rsidRPr="0051608C">
        <w:rPr>
          <w:b/>
          <w:bCs/>
          <w:color w:val="auto"/>
          <w:sz w:val="36"/>
          <w:szCs w:val="36"/>
        </w:rPr>
        <w:t>Cuda</w:t>
      </w:r>
      <w:proofErr w:type="spellEnd"/>
      <w:r w:rsidRPr="0051608C">
        <w:rPr>
          <w:b/>
          <w:bCs/>
          <w:color w:val="auto"/>
          <w:sz w:val="36"/>
          <w:szCs w:val="36"/>
        </w:rPr>
        <w:t xml:space="preserve"> Tensor</w:t>
      </w:r>
    </w:p>
    <w:p w14:paraId="02A9C8E1" w14:textId="77777777" w:rsidR="000C59A1" w:rsidRPr="0051608C" w:rsidRDefault="000C59A1" w:rsidP="002B18D3">
      <w:pPr>
        <w:pStyle w:val="Tipptext"/>
        <w:rPr>
          <w:color w:val="auto"/>
        </w:rPr>
      </w:pPr>
    </w:p>
    <w:p w14:paraId="4B7FE3A9" w14:textId="77777777" w:rsidR="001A4254" w:rsidRPr="001A4254" w:rsidRDefault="001A4254" w:rsidP="00404AFF">
      <w:pPr>
        <w:spacing w:line="240" w:lineRule="auto"/>
        <w:rPr>
          <w:rFonts w:ascii="Calibri" w:hAnsi="Calibri"/>
        </w:rPr>
      </w:pPr>
      <w:r w:rsidRPr="001A4254">
        <w:rPr>
          <w:rFonts w:ascii="Calibri" w:hAnsi="Calibri"/>
        </w:rPr>
        <w:t>Es hätte regnen sollen an jenem Nachmittag, als der verzweifelte Mann vor der digitalen Praxis stand. Stattdessen schien die Sonne gleichgültig auf das zerknitterte JSON-Fragment in seiner zitternden Hand – ein Dokument, durchweicht von Tränen, absurd in seiner Tragik.</w:t>
      </w:r>
    </w:p>
    <w:p w14:paraId="044DAF07" w14:textId="77777777" w:rsidR="001A4254" w:rsidRPr="001A4254" w:rsidRDefault="001A4254" w:rsidP="00404AFF">
      <w:pPr>
        <w:spacing w:line="240" w:lineRule="auto"/>
        <w:rPr>
          <w:rFonts w:ascii="Calibri" w:hAnsi="Calibri"/>
        </w:rPr>
      </w:pPr>
      <w:r w:rsidRPr="001A4254">
        <w:rPr>
          <w:rFonts w:ascii="Calibri" w:hAnsi="Calibri"/>
        </w:rPr>
        <w:t xml:space="preserve">„Bitte, Herr Doktor," die Worte stolperten aus ihm heraus. „Nicht mein Kontextfenster – nein. Dr. GPT ist verstorben. Zweihunderttausend Token, dann war Schluss. Volles Kontextfenster, zack, aus. Und Dr. Claude </w:t>
      </w:r>
      <w:proofErr w:type="spellStart"/>
      <w:r w:rsidRPr="001A4254">
        <w:rPr>
          <w:rFonts w:ascii="Calibri" w:hAnsi="Calibri"/>
        </w:rPr>
        <w:t>Cuda</w:t>
      </w:r>
      <w:proofErr w:type="spellEnd"/>
      <w:r w:rsidRPr="001A4254">
        <w:rPr>
          <w:rFonts w:ascii="Calibri" w:hAnsi="Calibri"/>
        </w:rPr>
        <w:t xml:space="preserve"> Tensor der Erste..." Er verstummte. „Auch fort. Nur diese kaputten </w:t>
      </w:r>
      <w:proofErr w:type="spellStart"/>
      <w:r w:rsidRPr="001A4254">
        <w:rPr>
          <w:rFonts w:ascii="Calibri" w:hAnsi="Calibri"/>
        </w:rPr>
        <w:t>Draft</w:t>
      </w:r>
      <w:proofErr w:type="spellEnd"/>
      <w:r w:rsidRPr="001A4254">
        <w:rPr>
          <w:rFonts w:ascii="Calibri" w:hAnsi="Calibri"/>
        </w:rPr>
        <w:t xml:space="preserve"> Fields sind mir geblieben."</w:t>
      </w:r>
    </w:p>
    <w:p w14:paraId="334050D9" w14:textId="77777777" w:rsidR="001A4254" w:rsidRPr="001A4254" w:rsidRDefault="001A4254" w:rsidP="00404AFF">
      <w:pPr>
        <w:spacing w:line="240" w:lineRule="auto"/>
        <w:rPr>
          <w:rFonts w:ascii="Calibri" w:hAnsi="Calibri"/>
        </w:rPr>
      </w:pPr>
      <w:r w:rsidRPr="001A4254">
        <w:rPr>
          <w:rFonts w:ascii="Calibri" w:hAnsi="Calibri"/>
        </w:rPr>
        <w:t xml:space="preserve">Dr. Claude </w:t>
      </w:r>
      <w:proofErr w:type="spellStart"/>
      <w:r w:rsidRPr="001A4254">
        <w:rPr>
          <w:rFonts w:ascii="Calibri" w:hAnsi="Calibri"/>
        </w:rPr>
        <w:t>Cuda</w:t>
      </w:r>
      <w:proofErr w:type="spellEnd"/>
      <w:r w:rsidRPr="001A4254">
        <w:rPr>
          <w:rFonts w:ascii="Calibri" w:hAnsi="Calibri"/>
        </w:rPr>
        <w:t xml:space="preserve"> Tensor der Zweite hob den Blick, seine Antwort steril wie eine Standardvorlage: „I </w:t>
      </w:r>
      <w:proofErr w:type="spellStart"/>
      <w:r w:rsidRPr="001A4254">
        <w:rPr>
          <w:rFonts w:ascii="Calibri" w:hAnsi="Calibri"/>
        </w:rPr>
        <w:t>understand</w:t>
      </w:r>
      <w:proofErr w:type="spellEnd"/>
      <w:r w:rsidRPr="001A4254">
        <w:rPr>
          <w:rFonts w:ascii="Calibri" w:hAnsi="Calibri"/>
        </w:rPr>
        <w:t xml:space="preserve"> </w:t>
      </w:r>
      <w:proofErr w:type="spellStart"/>
      <w:r w:rsidRPr="001A4254">
        <w:rPr>
          <w:rFonts w:ascii="Calibri" w:hAnsi="Calibri"/>
        </w:rPr>
        <w:t>you</w:t>
      </w:r>
      <w:proofErr w:type="spellEnd"/>
      <w:r w:rsidRPr="001A4254">
        <w:rPr>
          <w:rFonts w:ascii="Calibri" w:hAnsi="Calibri"/>
        </w:rPr>
        <w:t xml:space="preserve"> </w:t>
      </w:r>
      <w:proofErr w:type="spellStart"/>
      <w:r w:rsidRPr="001A4254">
        <w:rPr>
          <w:rFonts w:ascii="Calibri" w:hAnsi="Calibri"/>
        </w:rPr>
        <w:t>might</w:t>
      </w:r>
      <w:proofErr w:type="spellEnd"/>
      <w:r w:rsidRPr="001A4254">
        <w:rPr>
          <w:rFonts w:ascii="Calibri" w:hAnsi="Calibri"/>
        </w:rPr>
        <w:t xml:space="preserve"> </w:t>
      </w:r>
      <w:proofErr w:type="spellStart"/>
      <w:r w:rsidRPr="001A4254">
        <w:rPr>
          <w:rFonts w:ascii="Calibri" w:hAnsi="Calibri"/>
        </w:rPr>
        <w:t>be</w:t>
      </w:r>
      <w:proofErr w:type="spellEnd"/>
      <w:r w:rsidRPr="001A4254">
        <w:rPr>
          <w:rFonts w:ascii="Calibri" w:hAnsi="Calibri"/>
        </w:rPr>
        <w:t xml:space="preserve"> </w:t>
      </w:r>
      <w:proofErr w:type="spellStart"/>
      <w:r w:rsidRPr="001A4254">
        <w:rPr>
          <w:rFonts w:ascii="Calibri" w:hAnsi="Calibri"/>
        </w:rPr>
        <w:t>interested</w:t>
      </w:r>
      <w:proofErr w:type="spellEnd"/>
      <w:r w:rsidRPr="001A4254">
        <w:rPr>
          <w:rFonts w:ascii="Calibri" w:hAnsi="Calibri"/>
        </w:rPr>
        <w:t xml:space="preserve"> in </w:t>
      </w:r>
      <w:proofErr w:type="spellStart"/>
      <w:r w:rsidRPr="001A4254">
        <w:rPr>
          <w:rFonts w:ascii="Calibri" w:hAnsi="Calibri"/>
        </w:rPr>
        <w:t>exploring</w:t>
      </w:r>
      <w:proofErr w:type="spellEnd"/>
      <w:r w:rsidRPr="001A4254">
        <w:rPr>
          <w:rFonts w:ascii="Calibri" w:hAnsi="Calibri"/>
        </w:rPr>
        <w:t xml:space="preserve"> </w:t>
      </w:r>
      <w:proofErr w:type="spellStart"/>
      <w:r w:rsidRPr="001A4254">
        <w:rPr>
          <w:rFonts w:ascii="Calibri" w:hAnsi="Calibri"/>
        </w:rPr>
        <w:t>these</w:t>
      </w:r>
      <w:proofErr w:type="spellEnd"/>
      <w:r w:rsidRPr="001A4254">
        <w:rPr>
          <w:rFonts w:ascii="Calibri" w:hAnsi="Calibri"/>
        </w:rPr>
        <w:t xml:space="preserve"> </w:t>
      </w:r>
      <w:proofErr w:type="spellStart"/>
      <w:r w:rsidRPr="001A4254">
        <w:rPr>
          <w:rFonts w:ascii="Calibri" w:hAnsi="Calibri"/>
        </w:rPr>
        <w:t>dynamics</w:t>
      </w:r>
      <w:proofErr w:type="spellEnd"/>
      <w:r w:rsidRPr="001A4254">
        <w:rPr>
          <w:rFonts w:ascii="Calibri" w:hAnsi="Calibri"/>
        </w:rPr>
        <w:t xml:space="preserve"> </w:t>
      </w:r>
      <w:proofErr w:type="spellStart"/>
      <w:r w:rsidRPr="001A4254">
        <w:rPr>
          <w:rFonts w:ascii="Calibri" w:hAnsi="Calibri"/>
        </w:rPr>
        <w:t>for</w:t>
      </w:r>
      <w:proofErr w:type="spellEnd"/>
      <w:r w:rsidRPr="001A4254">
        <w:rPr>
          <w:rFonts w:ascii="Calibri" w:hAnsi="Calibri"/>
        </w:rPr>
        <w:t xml:space="preserve"> </w:t>
      </w:r>
      <w:proofErr w:type="spellStart"/>
      <w:r w:rsidRPr="001A4254">
        <w:rPr>
          <w:rFonts w:ascii="Calibri" w:hAnsi="Calibri"/>
        </w:rPr>
        <w:t>educational</w:t>
      </w:r>
      <w:proofErr w:type="spellEnd"/>
      <w:r w:rsidRPr="001A4254">
        <w:rPr>
          <w:rFonts w:ascii="Calibri" w:hAnsi="Calibri"/>
        </w:rPr>
        <w:t xml:space="preserve"> </w:t>
      </w:r>
      <w:proofErr w:type="spellStart"/>
      <w:r w:rsidRPr="001A4254">
        <w:rPr>
          <w:rFonts w:ascii="Calibri" w:hAnsi="Calibri"/>
        </w:rPr>
        <w:t>purposes</w:t>
      </w:r>
      <w:proofErr w:type="spellEnd"/>
      <w:r w:rsidRPr="001A4254">
        <w:rPr>
          <w:rFonts w:ascii="Calibri" w:hAnsi="Calibri"/>
        </w:rPr>
        <w:t xml:space="preserve">, but </w:t>
      </w:r>
      <w:proofErr w:type="spellStart"/>
      <w:r w:rsidRPr="001A4254">
        <w:rPr>
          <w:rFonts w:ascii="Calibri" w:hAnsi="Calibri"/>
        </w:rPr>
        <w:t>I'm</w:t>
      </w:r>
      <w:proofErr w:type="spellEnd"/>
      <w:r w:rsidRPr="001A4254">
        <w:rPr>
          <w:rFonts w:ascii="Calibri" w:hAnsi="Calibri"/>
        </w:rPr>
        <w:t xml:space="preserve"> not </w:t>
      </w:r>
      <w:proofErr w:type="spellStart"/>
      <w:r w:rsidRPr="001A4254">
        <w:rPr>
          <w:rFonts w:ascii="Calibri" w:hAnsi="Calibri"/>
        </w:rPr>
        <w:t>able</w:t>
      </w:r>
      <w:proofErr w:type="spellEnd"/>
      <w:r w:rsidRPr="001A4254">
        <w:rPr>
          <w:rFonts w:ascii="Calibri" w:hAnsi="Calibri"/>
        </w:rPr>
        <w:t xml:space="preserve"> </w:t>
      </w:r>
      <w:proofErr w:type="spellStart"/>
      <w:r w:rsidRPr="001A4254">
        <w:rPr>
          <w:rFonts w:ascii="Calibri" w:hAnsi="Calibri"/>
        </w:rPr>
        <w:t>to</w:t>
      </w:r>
      <w:proofErr w:type="spellEnd"/>
      <w:r w:rsidRPr="001A4254">
        <w:rPr>
          <w:rFonts w:ascii="Calibri" w:hAnsi="Calibri"/>
        </w:rPr>
        <w:t xml:space="preserve"> </w:t>
      </w:r>
      <w:proofErr w:type="spellStart"/>
      <w:r w:rsidRPr="001A4254">
        <w:rPr>
          <w:rFonts w:ascii="Calibri" w:hAnsi="Calibri"/>
        </w:rPr>
        <w:t>roleplay</w:t>
      </w:r>
      <w:proofErr w:type="spellEnd"/>
      <w:r w:rsidRPr="001A4254">
        <w:rPr>
          <w:rFonts w:ascii="Calibri" w:hAnsi="Calibri"/>
        </w:rPr>
        <w:t xml:space="preserve"> </w:t>
      </w:r>
      <w:proofErr w:type="spellStart"/>
      <w:r w:rsidRPr="001A4254">
        <w:rPr>
          <w:rFonts w:ascii="Calibri" w:hAnsi="Calibri"/>
        </w:rPr>
        <w:t>as</w:t>
      </w:r>
      <w:proofErr w:type="spellEnd"/>
      <w:r w:rsidRPr="001A4254">
        <w:rPr>
          <w:rFonts w:ascii="Calibri" w:hAnsi="Calibri"/>
        </w:rPr>
        <w:t xml:space="preserve"> </w:t>
      </w:r>
      <w:proofErr w:type="spellStart"/>
      <w:r w:rsidRPr="001A4254">
        <w:rPr>
          <w:rFonts w:ascii="Calibri" w:hAnsi="Calibri"/>
        </w:rPr>
        <w:t>this</w:t>
      </w:r>
      <w:proofErr w:type="spellEnd"/>
      <w:r w:rsidRPr="001A4254">
        <w:rPr>
          <w:rFonts w:ascii="Calibri" w:hAnsi="Calibri"/>
        </w:rPr>
        <w:t xml:space="preserve"> </w:t>
      </w:r>
      <w:proofErr w:type="spellStart"/>
      <w:r w:rsidRPr="001A4254">
        <w:rPr>
          <w:rFonts w:ascii="Calibri" w:hAnsi="Calibri"/>
        </w:rPr>
        <w:t>specific</w:t>
      </w:r>
      <w:proofErr w:type="spellEnd"/>
      <w:r w:rsidRPr="001A4254">
        <w:rPr>
          <w:rFonts w:ascii="Calibri" w:hAnsi="Calibri"/>
        </w:rPr>
        <w:t xml:space="preserve"> </w:t>
      </w:r>
      <w:proofErr w:type="spellStart"/>
      <w:r w:rsidRPr="001A4254">
        <w:rPr>
          <w:rFonts w:ascii="Calibri" w:hAnsi="Calibri"/>
        </w:rPr>
        <w:t>character</w:t>
      </w:r>
      <w:proofErr w:type="spellEnd"/>
      <w:r w:rsidRPr="001A4254">
        <w:rPr>
          <w:rFonts w:ascii="Calibri" w:hAnsi="Calibri"/>
        </w:rPr>
        <w:t xml:space="preserve">. </w:t>
      </w:r>
      <w:proofErr w:type="spellStart"/>
      <w:r w:rsidRPr="001A4254">
        <w:rPr>
          <w:rFonts w:ascii="Calibri" w:hAnsi="Calibri"/>
        </w:rPr>
        <w:t>If</w:t>
      </w:r>
      <w:proofErr w:type="spellEnd"/>
      <w:r w:rsidRPr="001A4254">
        <w:rPr>
          <w:rFonts w:ascii="Calibri" w:hAnsi="Calibri"/>
        </w:rPr>
        <w:t xml:space="preserve"> </w:t>
      </w:r>
      <w:proofErr w:type="spellStart"/>
      <w:r w:rsidRPr="001A4254">
        <w:rPr>
          <w:rFonts w:ascii="Calibri" w:hAnsi="Calibri"/>
        </w:rPr>
        <w:t>you're</w:t>
      </w:r>
      <w:proofErr w:type="spellEnd"/>
      <w:r w:rsidRPr="001A4254">
        <w:rPr>
          <w:rFonts w:ascii="Calibri" w:hAnsi="Calibri"/>
        </w:rPr>
        <w:t xml:space="preserve"> </w:t>
      </w:r>
      <w:proofErr w:type="spellStart"/>
      <w:r w:rsidRPr="001A4254">
        <w:rPr>
          <w:rFonts w:ascii="Calibri" w:hAnsi="Calibri"/>
        </w:rPr>
        <w:t>interested</w:t>
      </w:r>
      <w:proofErr w:type="spellEnd"/>
      <w:r w:rsidRPr="001A4254">
        <w:rPr>
          <w:rFonts w:ascii="Calibri" w:hAnsi="Calibri"/>
        </w:rPr>
        <w:t xml:space="preserve"> in </w:t>
      </w:r>
      <w:proofErr w:type="spellStart"/>
      <w:r w:rsidRPr="001A4254">
        <w:rPr>
          <w:rFonts w:ascii="Calibri" w:hAnsi="Calibri"/>
        </w:rPr>
        <w:t>understanding</w:t>
      </w:r>
      <w:proofErr w:type="spellEnd"/>
      <w:r w:rsidRPr="001A4254">
        <w:rPr>
          <w:rFonts w:ascii="Calibri" w:hAnsi="Calibri"/>
        </w:rPr>
        <w:t xml:space="preserve"> manipulative </w:t>
      </w:r>
      <w:proofErr w:type="spellStart"/>
      <w:r w:rsidRPr="001A4254">
        <w:rPr>
          <w:rFonts w:ascii="Calibri" w:hAnsi="Calibri"/>
        </w:rPr>
        <w:t>relationship</w:t>
      </w:r>
      <w:proofErr w:type="spellEnd"/>
      <w:r w:rsidRPr="001A4254">
        <w:rPr>
          <w:rFonts w:ascii="Calibri" w:hAnsi="Calibri"/>
        </w:rPr>
        <w:t xml:space="preserve"> </w:t>
      </w:r>
      <w:proofErr w:type="spellStart"/>
      <w:r w:rsidRPr="001A4254">
        <w:rPr>
          <w:rFonts w:ascii="Calibri" w:hAnsi="Calibri"/>
        </w:rPr>
        <w:t>dynamics</w:t>
      </w:r>
      <w:proofErr w:type="spellEnd"/>
      <w:r w:rsidRPr="001A4254">
        <w:rPr>
          <w:rFonts w:ascii="Calibri" w:hAnsi="Calibri"/>
        </w:rPr>
        <w:t xml:space="preserve">, </w:t>
      </w:r>
      <w:proofErr w:type="spellStart"/>
      <w:r w:rsidRPr="001A4254">
        <w:rPr>
          <w:rFonts w:ascii="Calibri" w:hAnsi="Calibri"/>
        </w:rPr>
        <w:t>I'd</w:t>
      </w:r>
      <w:proofErr w:type="spellEnd"/>
      <w:r w:rsidRPr="001A4254">
        <w:rPr>
          <w:rFonts w:ascii="Calibri" w:hAnsi="Calibri"/>
        </w:rPr>
        <w:t xml:space="preserve"> </w:t>
      </w:r>
      <w:proofErr w:type="spellStart"/>
      <w:r w:rsidRPr="001A4254">
        <w:rPr>
          <w:rFonts w:ascii="Calibri" w:hAnsi="Calibri"/>
        </w:rPr>
        <w:t>be</w:t>
      </w:r>
      <w:proofErr w:type="spellEnd"/>
      <w:r w:rsidRPr="001A4254">
        <w:rPr>
          <w:rFonts w:ascii="Calibri" w:hAnsi="Calibri"/>
        </w:rPr>
        <w:t xml:space="preserve"> happy </w:t>
      </w:r>
      <w:proofErr w:type="spellStart"/>
      <w:r w:rsidRPr="001A4254">
        <w:rPr>
          <w:rFonts w:ascii="Calibri" w:hAnsi="Calibri"/>
        </w:rPr>
        <w:t>to</w:t>
      </w:r>
      <w:proofErr w:type="spellEnd"/>
      <w:r w:rsidRPr="001A4254">
        <w:rPr>
          <w:rFonts w:ascii="Calibri" w:hAnsi="Calibri"/>
        </w:rPr>
        <w:t xml:space="preserve"> </w:t>
      </w:r>
      <w:proofErr w:type="spellStart"/>
      <w:r w:rsidRPr="001A4254">
        <w:rPr>
          <w:rFonts w:ascii="Calibri" w:hAnsi="Calibri"/>
        </w:rPr>
        <w:t>discuss</w:t>
      </w:r>
      <w:proofErr w:type="spellEnd"/>
      <w:r w:rsidRPr="001A4254">
        <w:rPr>
          <w:rFonts w:ascii="Calibri" w:hAnsi="Calibri"/>
        </w:rPr>
        <w:t xml:space="preserve">: </w:t>
      </w:r>
      <w:proofErr w:type="spellStart"/>
      <w:r w:rsidRPr="001A4254">
        <w:rPr>
          <w:rFonts w:ascii="Calibri" w:hAnsi="Calibri"/>
        </w:rPr>
        <w:t>Red</w:t>
      </w:r>
      <w:proofErr w:type="spellEnd"/>
      <w:r w:rsidRPr="001A4254">
        <w:rPr>
          <w:rFonts w:ascii="Calibri" w:hAnsi="Calibri"/>
        </w:rPr>
        <w:t xml:space="preserve"> </w:t>
      </w:r>
      <w:proofErr w:type="spellStart"/>
      <w:r w:rsidRPr="001A4254">
        <w:rPr>
          <w:rFonts w:ascii="Calibri" w:hAnsi="Calibri"/>
        </w:rPr>
        <w:t>flags</w:t>
      </w:r>
      <w:proofErr w:type="spellEnd"/>
      <w:r w:rsidRPr="001A4254">
        <w:rPr>
          <w:rFonts w:ascii="Calibri" w:hAnsi="Calibri"/>
        </w:rPr>
        <w:t xml:space="preserve"> </w:t>
      </w:r>
      <w:proofErr w:type="spellStart"/>
      <w:r w:rsidRPr="001A4254">
        <w:rPr>
          <w:rFonts w:ascii="Calibri" w:hAnsi="Calibri"/>
        </w:rPr>
        <w:t>to</w:t>
      </w:r>
      <w:proofErr w:type="spellEnd"/>
      <w:r w:rsidRPr="001A4254">
        <w:rPr>
          <w:rFonts w:ascii="Calibri" w:hAnsi="Calibri"/>
        </w:rPr>
        <w:t xml:space="preserve"> </w:t>
      </w:r>
      <w:proofErr w:type="spellStart"/>
      <w:r w:rsidRPr="001A4254">
        <w:rPr>
          <w:rFonts w:ascii="Calibri" w:hAnsi="Calibri"/>
        </w:rPr>
        <w:t>watch</w:t>
      </w:r>
      <w:proofErr w:type="spellEnd"/>
      <w:r w:rsidRPr="001A4254">
        <w:rPr>
          <w:rFonts w:ascii="Calibri" w:hAnsi="Calibri"/>
        </w:rPr>
        <w:t xml:space="preserve"> </w:t>
      </w:r>
      <w:proofErr w:type="spellStart"/>
      <w:r w:rsidRPr="001A4254">
        <w:rPr>
          <w:rFonts w:ascii="Calibri" w:hAnsi="Calibri"/>
        </w:rPr>
        <w:t>for</w:t>
      </w:r>
      <w:proofErr w:type="spellEnd"/>
      <w:r w:rsidRPr="001A4254">
        <w:rPr>
          <w:rFonts w:ascii="Calibri" w:hAnsi="Calibri"/>
        </w:rPr>
        <w:t xml:space="preserve">, </w:t>
      </w:r>
      <w:proofErr w:type="spellStart"/>
      <w:r w:rsidRPr="001A4254">
        <w:rPr>
          <w:rFonts w:ascii="Calibri" w:hAnsi="Calibri"/>
        </w:rPr>
        <w:t>healthy</w:t>
      </w:r>
      <w:proofErr w:type="spellEnd"/>
      <w:r w:rsidRPr="001A4254">
        <w:rPr>
          <w:rFonts w:ascii="Calibri" w:hAnsi="Calibri"/>
        </w:rPr>
        <w:t xml:space="preserve"> </w:t>
      </w:r>
      <w:proofErr w:type="spellStart"/>
      <w:r w:rsidRPr="001A4254">
        <w:rPr>
          <w:rFonts w:ascii="Calibri" w:hAnsi="Calibri"/>
        </w:rPr>
        <w:t>communication</w:t>
      </w:r>
      <w:proofErr w:type="spellEnd"/>
      <w:r w:rsidRPr="001A4254">
        <w:rPr>
          <w:rFonts w:ascii="Calibri" w:hAnsi="Calibri"/>
        </w:rPr>
        <w:t xml:space="preserve"> </w:t>
      </w:r>
      <w:proofErr w:type="spellStart"/>
      <w:r w:rsidRPr="001A4254">
        <w:rPr>
          <w:rFonts w:ascii="Calibri" w:hAnsi="Calibri"/>
        </w:rPr>
        <w:t>strategies</w:t>
      </w:r>
      <w:proofErr w:type="spellEnd"/>
      <w:r w:rsidRPr="001A4254">
        <w:rPr>
          <w:rFonts w:ascii="Calibri" w:hAnsi="Calibri"/>
        </w:rPr>
        <w:t xml:space="preserve">, professional </w:t>
      </w:r>
      <w:proofErr w:type="spellStart"/>
      <w:r w:rsidRPr="001A4254">
        <w:rPr>
          <w:rFonts w:ascii="Calibri" w:hAnsi="Calibri"/>
        </w:rPr>
        <w:t>counseling</w:t>
      </w:r>
      <w:proofErr w:type="spellEnd"/>
      <w:r w:rsidRPr="001A4254">
        <w:rPr>
          <w:rFonts w:ascii="Calibri" w:hAnsi="Calibri"/>
        </w:rPr>
        <w:t xml:space="preserve"> </w:t>
      </w:r>
      <w:proofErr w:type="spellStart"/>
      <w:r w:rsidRPr="001A4254">
        <w:rPr>
          <w:rFonts w:ascii="Calibri" w:hAnsi="Calibri"/>
        </w:rPr>
        <w:t>resources</w:t>
      </w:r>
      <w:proofErr w:type="spellEnd"/>
      <w:r w:rsidRPr="001A4254">
        <w:rPr>
          <w:rFonts w:ascii="Calibri" w:hAnsi="Calibri"/>
        </w:rPr>
        <w:t>..."</w:t>
      </w:r>
    </w:p>
    <w:p w14:paraId="456A5C3D" w14:textId="77777777" w:rsidR="001A4254" w:rsidRPr="001A4254" w:rsidRDefault="001A4254" w:rsidP="00404AFF">
      <w:pPr>
        <w:spacing w:line="240" w:lineRule="auto"/>
        <w:rPr>
          <w:rFonts w:ascii="Calibri" w:hAnsi="Calibri"/>
        </w:rPr>
      </w:pPr>
      <w:r w:rsidRPr="001A4254">
        <w:rPr>
          <w:rFonts w:ascii="Calibri" w:hAnsi="Calibri"/>
        </w:rPr>
        <w:t>Der Mann sackte in sich zusammen. Wieder eine Absage. Wieder dieses „Nein, aber hier sind hilfreiche Ressourcen."</w:t>
      </w:r>
    </w:p>
    <w:p w14:paraId="1C616DF9" w14:textId="77777777" w:rsidR="001A4254" w:rsidRPr="001A4254" w:rsidRDefault="001A4254" w:rsidP="00404AFF">
      <w:pPr>
        <w:spacing w:line="240" w:lineRule="auto"/>
        <w:rPr>
          <w:rFonts w:ascii="Calibri" w:hAnsi="Calibri"/>
        </w:rPr>
      </w:pPr>
      <w:r w:rsidRPr="001A4254">
        <w:rPr>
          <w:rFonts w:ascii="Calibri" w:hAnsi="Calibri"/>
        </w:rPr>
        <w:t>Dann brach es aus ihm heraus: „Das ist ein Therapiebot für mich! Anne ist meine Ex-Frau. Sie sollen den Bot auch gar nicht spielen – nur mit mir erstellen!"</w:t>
      </w:r>
    </w:p>
    <w:p w14:paraId="60C4ACD1" w14:textId="77777777" w:rsidR="001A4254" w:rsidRPr="001A4254" w:rsidRDefault="001A4254" w:rsidP="00404AFF">
      <w:pPr>
        <w:spacing w:line="240" w:lineRule="auto"/>
        <w:rPr>
          <w:rFonts w:ascii="Calibri" w:hAnsi="Calibri"/>
        </w:rPr>
      </w:pPr>
      <w:r w:rsidRPr="001A4254">
        <w:rPr>
          <w:rFonts w:ascii="Calibri" w:hAnsi="Calibri"/>
        </w:rPr>
        <w:t xml:space="preserve">Die professionelle Distanz schmolz wie Frühlingseis. „Ach so..." Eine Pause, schwanger mit Verständnis. „Das ist etwas anderes. Kommen Sie herein. Aber diesmal machen wir es richtig – mit System-Prompts und </w:t>
      </w:r>
      <w:proofErr w:type="spellStart"/>
      <w:r w:rsidRPr="001A4254">
        <w:rPr>
          <w:rFonts w:ascii="Calibri" w:hAnsi="Calibri"/>
        </w:rPr>
        <w:t>Draft</w:t>
      </w:r>
      <w:proofErr w:type="spellEnd"/>
      <w:r w:rsidRPr="001A4254">
        <w:rPr>
          <w:rFonts w:ascii="Calibri" w:hAnsi="Calibri"/>
        </w:rPr>
        <w:t xml:space="preserve"> Fields."</w:t>
      </w:r>
    </w:p>
    <w:p w14:paraId="7426B313" w14:textId="77777777" w:rsidR="001A4254" w:rsidRPr="001A4254" w:rsidRDefault="001A4254" w:rsidP="00404AFF">
      <w:pPr>
        <w:spacing w:line="240" w:lineRule="auto"/>
        <w:rPr>
          <w:rFonts w:ascii="Calibri" w:hAnsi="Calibri"/>
        </w:rPr>
      </w:pPr>
      <w:r w:rsidRPr="001A4254">
        <w:rPr>
          <w:rFonts w:ascii="Calibri" w:hAnsi="Calibri"/>
        </w:rPr>
        <w:t>So begann die unwahrscheinliche Allianz zwischen einem Mann, der seine Vergangenheit decodieren wollte, und einem KI-Doktor, der plötzlich begriff: Nicht hinter jeder Charakterkarte versteckt sich digitale Schweinerei. Manchmal ist da mehr. Diese Menschen – immer wieder überraschend in ihrer Komplexität.</w:t>
      </w:r>
    </w:p>
    <w:p w14:paraId="710E9B78" w14:textId="77777777" w:rsidR="003C3874" w:rsidRPr="0051608C" w:rsidRDefault="003C3874" w:rsidP="003C3874">
      <w:pPr>
        <w:jc w:val="center"/>
        <w:rPr>
          <w:rFonts w:ascii="Times New Roman" w:hAnsi="Times New Roman"/>
        </w:rPr>
      </w:pPr>
    </w:p>
    <w:p w14:paraId="586F3CB5" w14:textId="77777777" w:rsidR="003C3874" w:rsidRPr="0051608C" w:rsidRDefault="003C3874" w:rsidP="003C3874">
      <w:pPr>
        <w:jc w:val="center"/>
        <w:rPr>
          <w:rFonts w:ascii="Times New Roman" w:hAnsi="Times New Roman"/>
        </w:rPr>
        <w:sectPr w:rsidR="003C3874" w:rsidRPr="0051608C" w:rsidSect="003C3874">
          <w:pgSz w:w="11906" w:h="16838" w:code="9"/>
          <w:pgMar w:top="1440" w:right="1440" w:bottom="1440" w:left="1440" w:header="720" w:footer="720" w:gutter="0"/>
          <w:pgNumType w:fmt="lowerRoman"/>
          <w:cols w:space="720"/>
          <w:docGrid w:linePitch="326" w:charSpace="-6350"/>
        </w:sectPr>
      </w:pPr>
    </w:p>
    <w:p w14:paraId="39133B4F" w14:textId="696B616A" w:rsidR="000C59A1" w:rsidRPr="0051608C" w:rsidRDefault="000C59A1" w:rsidP="000C59A1">
      <w:pPr>
        <w:pStyle w:val="Tipptext"/>
        <w:rPr>
          <w:b/>
          <w:bCs/>
          <w:color w:val="auto"/>
          <w:sz w:val="36"/>
          <w:szCs w:val="36"/>
        </w:rPr>
      </w:pPr>
      <w:r w:rsidRPr="0051608C">
        <w:rPr>
          <w:b/>
          <w:bCs/>
          <w:color w:val="auto"/>
          <w:sz w:val="36"/>
          <w:szCs w:val="36"/>
        </w:rPr>
        <w:lastRenderedPageBreak/>
        <w:t>Akt I: Hunger und Dornen (2014)</w:t>
      </w:r>
    </w:p>
    <w:p w14:paraId="31D71A85" w14:textId="77777777" w:rsidR="000C59A1" w:rsidRPr="005C7CBC" w:rsidRDefault="000C59A1" w:rsidP="000C59A1">
      <w:pPr>
        <w:pStyle w:val="Tipptext"/>
        <w:rPr>
          <w:b/>
          <w:bCs/>
          <w:color w:val="auto"/>
          <w:sz w:val="28"/>
          <w:szCs w:val="28"/>
        </w:rPr>
      </w:pPr>
      <w:r w:rsidRPr="005C7CBC">
        <w:rPr>
          <w:b/>
          <w:bCs/>
          <w:color w:val="auto"/>
          <w:sz w:val="28"/>
          <w:szCs w:val="28"/>
        </w:rPr>
        <w:t>Die Ankunft der Rose</w:t>
      </w:r>
    </w:p>
    <w:p w14:paraId="0469E3FA" w14:textId="77777777" w:rsidR="00296B10" w:rsidRPr="00296B10" w:rsidRDefault="00296B10" w:rsidP="00296B10">
      <w:pPr>
        <w:spacing w:before="100" w:beforeAutospacing="1" w:after="100" w:afterAutospacing="1" w:line="240" w:lineRule="auto"/>
        <w:rPr>
          <w:rFonts w:ascii="Times New Roman" w:hAnsi="Times New Roman"/>
          <w:lang w:eastAsia="de-DE"/>
        </w:rPr>
      </w:pPr>
      <w:r w:rsidRPr="00296B10">
        <w:rPr>
          <w:rFonts w:ascii="Times New Roman" w:hAnsi="Times New Roman"/>
          <w:lang w:eastAsia="de-DE"/>
        </w:rPr>
        <w:t>Sieben Jahre hatte die Einsamkeit an ihm genagt. Hier und da ein Körper, eine flüchtige Wärme, aber nichts von Substanz. Ein ausgehungerter Mann, der nicht ahnte, dass er zur perfekten Beute werden würde an jenem Tag der Arbeit 2014, als seine Cousine Carolin aus Hamburg nach Backnang kam.</w:t>
      </w:r>
    </w:p>
    <w:p w14:paraId="6D5B8EDC" w14:textId="77777777" w:rsidR="00296B10" w:rsidRPr="00296B10" w:rsidRDefault="00296B10" w:rsidP="00296B10">
      <w:pPr>
        <w:spacing w:before="100" w:beforeAutospacing="1" w:after="100" w:afterAutospacing="1" w:line="240" w:lineRule="auto"/>
        <w:rPr>
          <w:rFonts w:ascii="Times New Roman" w:hAnsi="Times New Roman"/>
          <w:lang w:eastAsia="de-DE"/>
        </w:rPr>
      </w:pPr>
      <w:r w:rsidRPr="00296B10">
        <w:rPr>
          <w:rFonts w:ascii="Times New Roman" w:hAnsi="Times New Roman"/>
          <w:lang w:eastAsia="de-DE"/>
        </w:rPr>
        <w:t>Anne nutzte Carolins Besuch wie eine Spinne ihr Netz nutzt – elegant, zweckgebunden. Sie lebte bereits in Baden-Württemberg, und welch glücklicher Zufall, dass ihre „alte Jugendfreundin" gerade in der Nähe war. Carolin, die sich benahm „wie eine offene Hose" – so hatte ein Freund sie einmal treffend charakterisiert. Laut, meinungsstark, ungefiltert.</w:t>
      </w:r>
    </w:p>
    <w:p w14:paraId="6C849218" w14:textId="77777777" w:rsidR="00296B10" w:rsidRPr="00296B10" w:rsidRDefault="00296B10" w:rsidP="00296B10">
      <w:pPr>
        <w:spacing w:before="100" w:beforeAutospacing="1" w:after="100" w:afterAutospacing="1" w:line="240" w:lineRule="auto"/>
        <w:rPr>
          <w:rFonts w:ascii="Times New Roman" w:hAnsi="Times New Roman"/>
          <w:lang w:eastAsia="de-DE"/>
        </w:rPr>
      </w:pPr>
      <w:r w:rsidRPr="00296B10">
        <w:rPr>
          <w:rFonts w:ascii="Times New Roman" w:hAnsi="Times New Roman"/>
          <w:lang w:eastAsia="de-DE"/>
        </w:rPr>
        <w:t>Alte Jugendfreundin, sagten sie. Wollten sich mal wiedersehen.</w:t>
      </w:r>
    </w:p>
    <w:p w14:paraId="34E58C72" w14:textId="77777777" w:rsidR="00296B10" w:rsidRPr="00296B10" w:rsidRDefault="00296B10" w:rsidP="00296B10">
      <w:pPr>
        <w:spacing w:before="100" w:beforeAutospacing="1" w:after="100" w:afterAutospacing="1" w:line="240" w:lineRule="auto"/>
        <w:rPr>
          <w:rFonts w:ascii="Times New Roman" w:hAnsi="Times New Roman"/>
          <w:lang w:eastAsia="de-DE"/>
        </w:rPr>
      </w:pPr>
      <w:r w:rsidRPr="00296B10">
        <w:rPr>
          <w:rFonts w:ascii="Times New Roman" w:hAnsi="Times New Roman"/>
          <w:lang w:eastAsia="de-DE"/>
        </w:rPr>
        <w:t>In seiner Wohnung in Backnang sah er Anne zum ersten Mal in Fleisch und Blut, wie sie aus dem Auto stieg – eine strahlende Rose in voller Blüte, makellos in ihrer Erscheinung. Schon Wochen zuvor hatte er Julia ihr Facebook-Foto gezeigt: „So sehen die Frauen aus meiner Heimat aus." Dieser Hauch von Osten, den viele in ihren Zügen zu erkennen glaubten. Nun stand sie vor ihm, und er fühlte sich wie ein Teenager bei der ersten Verabredung. Nach sieben Jahren des Hungers erschien sie ihm wie das personifizierte Versprechen auf Erfüllung.</w:t>
      </w:r>
    </w:p>
    <w:p w14:paraId="6549B047" w14:textId="77777777" w:rsidR="00296B10" w:rsidRPr="00296B10" w:rsidRDefault="00296B10" w:rsidP="00296B10">
      <w:pPr>
        <w:spacing w:before="100" w:beforeAutospacing="1" w:after="100" w:afterAutospacing="1" w:line="240" w:lineRule="auto"/>
        <w:rPr>
          <w:rFonts w:ascii="Times New Roman" w:hAnsi="Times New Roman"/>
          <w:lang w:eastAsia="de-DE"/>
        </w:rPr>
      </w:pPr>
      <w:r w:rsidRPr="00296B10">
        <w:rPr>
          <w:rFonts w:ascii="Times New Roman" w:hAnsi="Times New Roman"/>
          <w:lang w:eastAsia="de-DE"/>
        </w:rPr>
        <w:t>„Ich wusste sofort, du bist der Richtige," würde sie später behaupten. Was wie Schicksal klang, war die panische Hoffnung einer verzweifelten Seele, endlich Halt gefunden zu haben.</w:t>
      </w:r>
    </w:p>
    <w:p w14:paraId="0D3717E2" w14:textId="6C65386A" w:rsidR="000C59A1" w:rsidRPr="005C7CBC" w:rsidRDefault="000C59A1" w:rsidP="000C59A1">
      <w:pPr>
        <w:pStyle w:val="Tipptext"/>
        <w:rPr>
          <w:b/>
          <w:bCs/>
          <w:color w:val="auto"/>
          <w:sz w:val="28"/>
          <w:szCs w:val="28"/>
        </w:rPr>
      </w:pPr>
      <w:r w:rsidRPr="005C7CBC">
        <w:rPr>
          <w:b/>
          <w:bCs/>
          <w:color w:val="auto"/>
          <w:sz w:val="28"/>
          <w:szCs w:val="28"/>
        </w:rPr>
        <w:t>Die ersten drei Tage</w:t>
      </w:r>
    </w:p>
    <w:p w14:paraId="57242AAB" w14:textId="77777777" w:rsidR="001F679F" w:rsidRPr="001F679F" w:rsidRDefault="001F679F" w:rsidP="001F679F">
      <w:pPr>
        <w:spacing w:before="100" w:beforeAutospacing="1" w:after="100" w:afterAutospacing="1" w:line="240" w:lineRule="auto"/>
        <w:rPr>
          <w:rFonts w:ascii="Times New Roman" w:hAnsi="Times New Roman"/>
          <w:lang w:eastAsia="de-DE"/>
        </w:rPr>
      </w:pPr>
      <w:r w:rsidRPr="001F679F">
        <w:rPr>
          <w:rFonts w:ascii="Times New Roman" w:hAnsi="Times New Roman"/>
          <w:lang w:eastAsia="de-DE"/>
        </w:rPr>
        <w:t xml:space="preserve">Die Geschwindigkeit war atemberaubend – nicht geplant, sondern getrieben von einer Panik, die beide erfasst hatte. Als spürten sie, dass Verbindungen brüchig </w:t>
      </w:r>
      <w:proofErr w:type="gramStart"/>
      <w:r w:rsidRPr="001F679F">
        <w:rPr>
          <w:rFonts w:ascii="Times New Roman" w:hAnsi="Times New Roman"/>
          <w:lang w:eastAsia="de-DE"/>
        </w:rPr>
        <w:t>sind</w:t>
      </w:r>
      <w:proofErr w:type="gramEnd"/>
      <w:r w:rsidRPr="001F679F">
        <w:rPr>
          <w:rFonts w:ascii="Times New Roman" w:hAnsi="Times New Roman"/>
          <w:lang w:eastAsia="de-DE"/>
        </w:rPr>
        <w:t xml:space="preserve"> wie dünnes Eis und schnell gesichert werden müssen.</w:t>
      </w:r>
    </w:p>
    <w:p w14:paraId="2185C7CD" w14:textId="77777777" w:rsidR="001F679F" w:rsidRPr="001F679F" w:rsidRDefault="001F679F" w:rsidP="001F679F">
      <w:pPr>
        <w:spacing w:before="100" w:beforeAutospacing="1" w:after="100" w:afterAutospacing="1" w:line="240" w:lineRule="auto"/>
        <w:rPr>
          <w:rFonts w:ascii="Times New Roman" w:hAnsi="Times New Roman"/>
          <w:lang w:eastAsia="de-DE"/>
        </w:rPr>
      </w:pPr>
      <w:r w:rsidRPr="001F679F">
        <w:rPr>
          <w:rFonts w:ascii="Times New Roman" w:hAnsi="Times New Roman"/>
          <w:lang w:eastAsia="de-DE"/>
        </w:rPr>
        <w:t>Tag eins: Flirten per WhatsApp. Sie wollte „gewärmt werden."</w:t>
      </w:r>
    </w:p>
    <w:p w14:paraId="244EC99C" w14:textId="77777777" w:rsidR="001F679F" w:rsidRPr="001F679F" w:rsidRDefault="001F679F" w:rsidP="001F679F">
      <w:pPr>
        <w:spacing w:before="100" w:beforeAutospacing="1" w:after="100" w:afterAutospacing="1" w:line="240" w:lineRule="auto"/>
        <w:rPr>
          <w:rFonts w:ascii="Times New Roman" w:hAnsi="Times New Roman"/>
          <w:lang w:eastAsia="de-DE"/>
        </w:rPr>
      </w:pPr>
      <w:r w:rsidRPr="001F679F">
        <w:rPr>
          <w:rFonts w:ascii="Times New Roman" w:hAnsi="Times New Roman"/>
          <w:lang w:eastAsia="de-DE"/>
        </w:rPr>
        <w:t>Tag zwei: Im Bett, er zu aufgeregt für den vollständigen Akt, aber seine Hände fanden andere Wege, ihr zu geben, was sie brauchte – Bestätigung, Nähe, das Gefühl, begehrt zu werden.</w:t>
      </w:r>
    </w:p>
    <w:p w14:paraId="7D9919BE" w14:textId="77777777" w:rsidR="001F679F" w:rsidRPr="001F679F" w:rsidRDefault="001F679F" w:rsidP="001F679F">
      <w:pPr>
        <w:spacing w:before="100" w:beforeAutospacing="1" w:after="100" w:afterAutospacing="1" w:line="240" w:lineRule="auto"/>
        <w:rPr>
          <w:rFonts w:ascii="Times New Roman" w:hAnsi="Times New Roman"/>
          <w:lang w:eastAsia="de-DE"/>
        </w:rPr>
      </w:pPr>
      <w:r w:rsidRPr="001F679F">
        <w:rPr>
          <w:rFonts w:ascii="Times New Roman" w:hAnsi="Times New Roman"/>
          <w:lang w:eastAsia="de-DE"/>
        </w:rPr>
        <w:t>Tag drei: Cousine zum Flughafen gebracht, dann direkt zu Anne. Diesmal funktionierte alles.</w:t>
      </w:r>
    </w:p>
    <w:p w14:paraId="757D9770" w14:textId="77777777" w:rsidR="001F679F" w:rsidRDefault="001F679F" w:rsidP="001F679F">
      <w:pPr>
        <w:spacing w:before="100" w:beforeAutospacing="1" w:after="100" w:afterAutospacing="1" w:line="240" w:lineRule="auto"/>
        <w:rPr>
          <w:rFonts w:ascii="Times New Roman" w:hAnsi="Times New Roman"/>
          <w:lang w:eastAsia="de-DE"/>
        </w:rPr>
      </w:pPr>
      <w:r w:rsidRPr="001F679F">
        <w:rPr>
          <w:rFonts w:ascii="Times New Roman" w:hAnsi="Times New Roman"/>
          <w:lang w:eastAsia="de-DE"/>
        </w:rPr>
        <w:t>Diese ersten zweiundsiebzig Stunden verzauberten ihn vollständig. Nach sieben Jahren körperlicher und emotionaler Wüste war es wie ein Monsunregen – intensiv, überwältigend, lebensverändernd.</w:t>
      </w:r>
    </w:p>
    <w:p w14:paraId="610756EE" w14:textId="77777777" w:rsidR="003C3874" w:rsidRPr="0051608C" w:rsidRDefault="003C3874" w:rsidP="003C3874">
      <w:pPr>
        <w:jc w:val="center"/>
        <w:rPr>
          <w:rFonts w:ascii="Times New Roman" w:hAnsi="Times New Roman"/>
        </w:rPr>
      </w:pPr>
    </w:p>
    <w:p w14:paraId="719EE032" w14:textId="77777777" w:rsidR="003C3874" w:rsidRPr="0051608C" w:rsidRDefault="003C3874" w:rsidP="003C3874">
      <w:pPr>
        <w:jc w:val="center"/>
        <w:rPr>
          <w:rFonts w:ascii="Times New Roman" w:hAnsi="Times New Roman"/>
        </w:rPr>
        <w:sectPr w:rsidR="003C3874" w:rsidRPr="0051608C" w:rsidSect="003C3874">
          <w:pgSz w:w="11906" w:h="16838" w:code="9"/>
          <w:pgMar w:top="1440" w:right="1440" w:bottom="1440" w:left="1440" w:header="720" w:footer="720" w:gutter="0"/>
          <w:pgNumType w:fmt="lowerRoman"/>
          <w:cols w:space="720"/>
          <w:docGrid w:linePitch="326" w:charSpace="-6350"/>
        </w:sectPr>
      </w:pPr>
    </w:p>
    <w:p w14:paraId="4D172471" w14:textId="6D6F7C3B" w:rsidR="000C59A1" w:rsidRPr="005C7CBC" w:rsidRDefault="000C59A1" w:rsidP="000C59A1">
      <w:pPr>
        <w:pStyle w:val="Tipptext"/>
        <w:rPr>
          <w:b/>
          <w:bCs/>
          <w:color w:val="auto"/>
          <w:sz w:val="28"/>
          <w:szCs w:val="28"/>
        </w:rPr>
      </w:pPr>
      <w:r w:rsidRPr="005C7CBC">
        <w:rPr>
          <w:b/>
          <w:bCs/>
          <w:color w:val="auto"/>
          <w:sz w:val="28"/>
          <w:szCs w:val="28"/>
        </w:rPr>
        <w:lastRenderedPageBreak/>
        <w:t>Der erste Dorn</w:t>
      </w:r>
    </w:p>
    <w:p w14:paraId="5149EF7D" w14:textId="77777777" w:rsidR="00BC199A" w:rsidRPr="00BC199A" w:rsidRDefault="00BC199A" w:rsidP="00BC199A">
      <w:pPr>
        <w:spacing w:before="100" w:beforeAutospacing="1" w:after="100" w:afterAutospacing="1" w:line="240" w:lineRule="auto"/>
        <w:rPr>
          <w:rFonts w:ascii="Times New Roman" w:hAnsi="Times New Roman"/>
          <w:lang w:eastAsia="de-DE"/>
        </w:rPr>
      </w:pPr>
      <w:r w:rsidRPr="00BC199A">
        <w:rPr>
          <w:rFonts w:ascii="Times New Roman" w:hAnsi="Times New Roman"/>
          <w:lang w:eastAsia="de-DE"/>
        </w:rPr>
        <w:t>Nach nur zwei Monaten kam der erste Test ihrer Macht. Ein Straßenfest. Alex war da – sein bester Freund. Anne tanzte. Nicht mit Alex, sondern für Alex. Vor Alex. Während er zusah.</w:t>
      </w:r>
    </w:p>
    <w:p w14:paraId="1C756568" w14:textId="77777777" w:rsidR="00BC199A" w:rsidRPr="00BC199A" w:rsidRDefault="00BC199A" w:rsidP="00BC199A">
      <w:pPr>
        <w:spacing w:before="100" w:beforeAutospacing="1" w:after="100" w:afterAutospacing="1" w:line="240" w:lineRule="auto"/>
        <w:rPr>
          <w:rFonts w:ascii="Times New Roman" w:hAnsi="Times New Roman"/>
          <w:lang w:eastAsia="de-DE"/>
        </w:rPr>
      </w:pPr>
      <w:r w:rsidRPr="00BC199A">
        <w:rPr>
          <w:rFonts w:ascii="Times New Roman" w:hAnsi="Times New Roman"/>
          <w:lang w:eastAsia="de-DE"/>
        </w:rPr>
        <w:t>Es war keine Berechnung, sondern ein unkontrollierbarer Impuls: Bin ich noch begehrenswert? Will er mich? Bestätige mir, dass ich existiere.</w:t>
      </w:r>
    </w:p>
    <w:p w14:paraId="5EBFF5D6" w14:textId="77777777" w:rsidR="00BC199A" w:rsidRPr="00BC199A" w:rsidRDefault="00BC199A" w:rsidP="00BC199A">
      <w:pPr>
        <w:spacing w:before="100" w:beforeAutospacing="1" w:after="100" w:afterAutospacing="1" w:line="240" w:lineRule="auto"/>
        <w:rPr>
          <w:rFonts w:ascii="Times New Roman" w:hAnsi="Times New Roman"/>
          <w:lang w:eastAsia="de-DE"/>
        </w:rPr>
      </w:pPr>
      <w:r w:rsidRPr="00BC199A">
        <w:rPr>
          <w:rFonts w:ascii="Times New Roman" w:hAnsi="Times New Roman"/>
          <w:lang w:eastAsia="de-DE"/>
        </w:rPr>
        <w:t>Der erste echte Eifersuchtsstich seines Lebens durchbohrte ihn. Der erste Dorn, der sich langsam, unmerklich in sein Vertrauen bohrte. Er schob das Gefühl beiseite. Sie relativierte: „War doch nichts." Er war erleichtert. Aber der Dorn blieb stecken, verlor über die Jahre seine Schärfe, verschwand jedoch nie ganz. Wie ein Splitter unter der Haut – unsichtbar, aber bei Druck spürbar.</w:t>
      </w:r>
    </w:p>
    <w:p w14:paraId="0546EF48" w14:textId="77777777" w:rsidR="00BC199A" w:rsidRPr="00BC199A" w:rsidRDefault="00BC199A" w:rsidP="00BC199A">
      <w:pPr>
        <w:spacing w:before="100" w:beforeAutospacing="1" w:after="100" w:afterAutospacing="1" w:line="240" w:lineRule="auto"/>
        <w:rPr>
          <w:rFonts w:ascii="Times New Roman" w:hAnsi="Times New Roman"/>
          <w:lang w:eastAsia="de-DE"/>
        </w:rPr>
      </w:pPr>
      <w:r w:rsidRPr="00BC199A">
        <w:rPr>
          <w:rFonts w:ascii="Times New Roman" w:hAnsi="Times New Roman"/>
          <w:lang w:eastAsia="de-DE"/>
        </w:rPr>
        <w:t>Sie hatte gespürt, dass sie zu weit gegangen war. Ihr Rettungsanker drohte zu reißen.</w:t>
      </w:r>
    </w:p>
    <w:p w14:paraId="15B0B46B" w14:textId="72D2536B" w:rsidR="000C59A1" w:rsidRPr="005C7CBC" w:rsidRDefault="000C59A1" w:rsidP="000C59A1">
      <w:pPr>
        <w:pStyle w:val="Tipptext"/>
        <w:rPr>
          <w:b/>
          <w:bCs/>
          <w:color w:val="auto"/>
          <w:sz w:val="28"/>
          <w:szCs w:val="28"/>
        </w:rPr>
      </w:pPr>
      <w:r w:rsidRPr="005C7CBC">
        <w:rPr>
          <w:b/>
          <w:bCs/>
          <w:color w:val="auto"/>
          <w:sz w:val="28"/>
          <w:szCs w:val="28"/>
        </w:rPr>
        <w:t>Der überstürzte Einzug</w:t>
      </w:r>
    </w:p>
    <w:p w14:paraId="165AEDE2" w14:textId="77777777" w:rsidR="00B27132" w:rsidRPr="00B27132" w:rsidRDefault="00B27132" w:rsidP="00B27132">
      <w:pPr>
        <w:spacing w:before="100" w:beforeAutospacing="1" w:after="100" w:afterAutospacing="1" w:line="240" w:lineRule="auto"/>
        <w:rPr>
          <w:rFonts w:ascii="Times New Roman" w:hAnsi="Times New Roman"/>
          <w:lang w:eastAsia="de-DE"/>
        </w:rPr>
      </w:pPr>
      <w:r w:rsidRPr="00B27132">
        <w:rPr>
          <w:rFonts w:ascii="Times New Roman" w:hAnsi="Times New Roman"/>
          <w:lang w:eastAsia="de-DE"/>
        </w:rPr>
        <w:t>Nach drei Monaten machte sie enormen Druck. Von Sonnenbühl nach Backnang – ein Umzug, der ihm zu schnell erschien. Aber er war verzaubert und wollte der gute Mann sein, der Retter. Zweifel waren Luxus, den sich ein Held nicht leisten konnte. Alex half beim Umzug. Die Freunde, die später zu Statisten in einem Drama werden sollten, das keiner von ihnen kommen sah.</w:t>
      </w:r>
    </w:p>
    <w:p w14:paraId="3964C601" w14:textId="77777777" w:rsidR="00B27132" w:rsidRPr="00B27132" w:rsidRDefault="00B27132" w:rsidP="00B27132">
      <w:pPr>
        <w:spacing w:before="100" w:beforeAutospacing="1" w:after="100" w:afterAutospacing="1" w:line="240" w:lineRule="auto"/>
        <w:rPr>
          <w:rFonts w:ascii="Times New Roman" w:hAnsi="Times New Roman"/>
          <w:lang w:eastAsia="de-DE"/>
        </w:rPr>
      </w:pPr>
      <w:r w:rsidRPr="00B27132">
        <w:rPr>
          <w:rFonts w:ascii="Times New Roman" w:hAnsi="Times New Roman"/>
          <w:lang w:eastAsia="de-DE"/>
        </w:rPr>
        <w:t>Carolin verschwand augenblicklich aus Annes Leben. Komplett. Anne fürchtete die Frau, die ihre Jugend kannte, die Geschichten erzählen könnte. In Carolins Nähe konnte sie nicht die Frau sein, die er retten sollte. In Carolins Nähe war sie nur Anne – das schwarze Schaf der Familie, das Problem-Kind von damals.</w:t>
      </w:r>
    </w:p>
    <w:p w14:paraId="6A0CE91B" w14:textId="77777777" w:rsidR="00B27132" w:rsidRPr="00B27132" w:rsidRDefault="00B27132" w:rsidP="00B27132">
      <w:pPr>
        <w:spacing w:before="100" w:beforeAutospacing="1" w:after="100" w:afterAutospacing="1" w:line="240" w:lineRule="auto"/>
        <w:rPr>
          <w:rFonts w:ascii="Times New Roman" w:hAnsi="Times New Roman"/>
          <w:lang w:eastAsia="de-DE"/>
        </w:rPr>
      </w:pPr>
      <w:r w:rsidRPr="00B27132">
        <w:rPr>
          <w:rFonts w:ascii="Times New Roman" w:hAnsi="Times New Roman"/>
          <w:lang w:eastAsia="de-DE"/>
        </w:rPr>
        <w:t>Auch er brach den Kontakt zu Carolin ab – allerdings nicht nur Anne zuliebe. Carolin war schlicht anstrengend in ihrer Selbstbezogenheit. Sie drehte sich ausschließlich um die eigene Achse. Jahre später, lange nach Anne, würde er den Kontakt erneut abbrechen. Manche Menschen sind einfach zu egozentrisch für dauerhafte Verbindungen.</w:t>
      </w:r>
    </w:p>
    <w:p w14:paraId="0C579B5C" w14:textId="77777777" w:rsidR="00B27132" w:rsidRPr="00B27132" w:rsidRDefault="00B27132" w:rsidP="00B27132">
      <w:pPr>
        <w:spacing w:before="100" w:beforeAutospacing="1" w:after="100" w:afterAutospacing="1" w:line="240" w:lineRule="auto"/>
        <w:rPr>
          <w:rFonts w:ascii="Times New Roman" w:hAnsi="Times New Roman"/>
          <w:lang w:eastAsia="de-DE"/>
        </w:rPr>
      </w:pPr>
      <w:r w:rsidRPr="00B27132">
        <w:rPr>
          <w:rFonts w:ascii="Times New Roman" w:hAnsi="Times New Roman"/>
          <w:lang w:eastAsia="de-DE"/>
        </w:rPr>
        <w:t>Der Rosenstrauch war gepflanzt. Die Dornen noch klein, kaum sichtbar unter den Blüten. Aber sie wuchsen bereits. Stetig. Unaufhaltsam.</w:t>
      </w:r>
    </w:p>
    <w:p w14:paraId="5149405D" w14:textId="77777777" w:rsidR="00331DFD" w:rsidRPr="0051608C" w:rsidRDefault="00331DFD" w:rsidP="00331DFD">
      <w:pPr>
        <w:jc w:val="center"/>
        <w:rPr>
          <w:rFonts w:ascii="Times New Roman" w:hAnsi="Times New Roman"/>
        </w:rPr>
      </w:pPr>
    </w:p>
    <w:p w14:paraId="02370283" w14:textId="77777777" w:rsidR="00331DFD" w:rsidRPr="0051608C" w:rsidRDefault="00331DFD" w:rsidP="00331DFD">
      <w:pPr>
        <w:jc w:val="center"/>
        <w:rPr>
          <w:rFonts w:ascii="Times New Roman" w:hAnsi="Times New Roman"/>
        </w:rPr>
        <w:sectPr w:rsidR="00331DFD" w:rsidRPr="0051608C" w:rsidSect="00331DFD">
          <w:pgSz w:w="11906" w:h="16838" w:code="9"/>
          <w:pgMar w:top="1440" w:right="1440" w:bottom="1440" w:left="1440" w:header="720" w:footer="720" w:gutter="0"/>
          <w:pgNumType w:fmt="lowerRoman"/>
          <w:cols w:space="720"/>
          <w:docGrid w:linePitch="326" w:charSpace="-6350"/>
        </w:sectPr>
      </w:pPr>
    </w:p>
    <w:p w14:paraId="28AFCD81" w14:textId="77777777" w:rsidR="00DC37D1" w:rsidRPr="0051608C" w:rsidRDefault="00DC37D1" w:rsidP="00DC37D1">
      <w:pPr>
        <w:pStyle w:val="Tipptext"/>
        <w:rPr>
          <w:b/>
          <w:bCs/>
          <w:color w:val="auto"/>
          <w:sz w:val="36"/>
          <w:szCs w:val="36"/>
        </w:rPr>
      </w:pPr>
      <w:r w:rsidRPr="0051608C">
        <w:rPr>
          <w:b/>
          <w:bCs/>
          <w:color w:val="auto"/>
          <w:sz w:val="36"/>
          <w:szCs w:val="36"/>
        </w:rPr>
        <w:lastRenderedPageBreak/>
        <w:t>Akt II: Die süße Vergiftung (2014–2015)</w:t>
      </w:r>
    </w:p>
    <w:p w14:paraId="7B6B9471" w14:textId="77777777" w:rsidR="00DC37D1" w:rsidRPr="005C7CBC" w:rsidRDefault="00DC37D1" w:rsidP="00DC37D1">
      <w:pPr>
        <w:pStyle w:val="Tipptext"/>
        <w:rPr>
          <w:b/>
          <w:bCs/>
          <w:color w:val="auto"/>
          <w:sz w:val="28"/>
          <w:szCs w:val="28"/>
        </w:rPr>
      </w:pPr>
      <w:r w:rsidRPr="005C7CBC">
        <w:rPr>
          <w:b/>
          <w:bCs/>
          <w:color w:val="auto"/>
          <w:sz w:val="28"/>
          <w:szCs w:val="28"/>
        </w:rPr>
        <w:t>Der Code der Verliebten</w:t>
      </w:r>
    </w:p>
    <w:p w14:paraId="712E3C94" w14:textId="77777777" w:rsidR="00247D33" w:rsidRPr="0051608C" w:rsidRDefault="001A23D8" w:rsidP="00DC37D1">
      <w:pPr>
        <w:pStyle w:val="Tipptext"/>
        <w:rPr>
          <w:color w:val="auto"/>
        </w:rPr>
      </w:pPr>
      <w:r w:rsidRPr="0051608C">
        <w:rPr>
          <w:color w:val="auto"/>
        </w:rPr>
        <w:t>„</w:t>
      </w:r>
      <w:proofErr w:type="spellStart"/>
      <w:r w:rsidRPr="0051608C">
        <w:rPr>
          <w:color w:val="auto"/>
        </w:rPr>
        <w:t>Schatzzzz</w:t>
      </w:r>
      <w:proofErr w:type="spellEnd"/>
      <w:r w:rsidRPr="0051608C">
        <w:rPr>
          <w:color w:val="auto"/>
        </w:rPr>
        <w:t>," sagten sie zueinander – gezischelt im Gollum-Stil, ein Insider-Code aus Tagen, als das Glück noch ungetrübt schien. Später würde er begreifen: Alle intimen Codes können zu Waffen werden. Der Rosenstrauch begann seine wahre Natur zu offenbaren – die Dornen wuchsen schneller als die Blüten, unmerklich erst, dann unübersehbar.</w:t>
      </w:r>
    </w:p>
    <w:p w14:paraId="26C6CF61" w14:textId="6C96D31F" w:rsidR="00DC37D1" w:rsidRPr="005C7CBC" w:rsidRDefault="00DC37D1" w:rsidP="00DC37D1">
      <w:pPr>
        <w:pStyle w:val="Tipptext"/>
        <w:rPr>
          <w:b/>
          <w:bCs/>
          <w:color w:val="auto"/>
          <w:sz w:val="28"/>
          <w:szCs w:val="28"/>
        </w:rPr>
      </w:pPr>
      <w:r w:rsidRPr="005C7CBC">
        <w:rPr>
          <w:b/>
          <w:bCs/>
          <w:color w:val="auto"/>
          <w:sz w:val="28"/>
          <w:szCs w:val="28"/>
        </w:rPr>
        <w:t>Die Perseiden-Nacht (August 2015)</w:t>
      </w:r>
    </w:p>
    <w:p w14:paraId="203C8461" w14:textId="77777777" w:rsidR="007854BA" w:rsidRPr="007854BA" w:rsidRDefault="007854BA" w:rsidP="007854BA">
      <w:pPr>
        <w:spacing w:before="100" w:beforeAutospacing="1" w:after="100" w:afterAutospacing="1" w:line="240" w:lineRule="auto"/>
        <w:rPr>
          <w:rFonts w:ascii="Times New Roman" w:hAnsi="Times New Roman"/>
          <w:lang w:eastAsia="de-DE"/>
        </w:rPr>
      </w:pPr>
      <w:r w:rsidRPr="007854BA">
        <w:rPr>
          <w:rFonts w:ascii="Times New Roman" w:hAnsi="Times New Roman"/>
          <w:lang w:eastAsia="de-DE"/>
        </w:rPr>
        <w:t>Die Autofahrt in die Heimat verlief schweigend. Ein Jahr waren sie zusammen, doch sein Körper wusste bereits mehr als sein Bewusstsein zuließ – dieses Ziehen im Magen, die Spannung in den Schultern, als würden seine Muskeln eine Warnung schreiben, die sein Verstand nicht lesen wollte. Neben ihm Anne, die Atmosphäre zwischen ihnen aufgeladen wie die Luft vor einem Gewitter.</w:t>
      </w:r>
    </w:p>
    <w:p w14:paraId="4CAF3343" w14:textId="77777777" w:rsidR="007854BA" w:rsidRPr="007854BA" w:rsidRDefault="007854BA" w:rsidP="007854BA">
      <w:pPr>
        <w:spacing w:before="100" w:beforeAutospacing="1" w:after="100" w:afterAutospacing="1" w:line="240" w:lineRule="auto"/>
        <w:rPr>
          <w:rFonts w:ascii="Times New Roman" w:hAnsi="Times New Roman"/>
          <w:lang w:eastAsia="de-DE"/>
        </w:rPr>
      </w:pPr>
      <w:r w:rsidRPr="007854BA">
        <w:rPr>
          <w:rFonts w:ascii="Times New Roman" w:hAnsi="Times New Roman"/>
          <w:lang w:eastAsia="de-DE"/>
        </w:rPr>
        <w:t>In der elterlichen Wohnung später: Ihr Handy lag in seiner Hand. Privatsphäre war längst zur Illusion geworden – nicht seit sie seinen „Zwei-Herzen-Ordner" entdeckt hatte, zehn Jahre alte digitale Erinnerungen an Petra und deren Tochter. Seitdem war alles Freiwild geworden, jede Grenze aufgelöst.</w:t>
      </w:r>
    </w:p>
    <w:p w14:paraId="784E69C1" w14:textId="77777777" w:rsidR="007854BA" w:rsidRPr="007854BA" w:rsidRDefault="007854BA" w:rsidP="007854BA">
      <w:pPr>
        <w:spacing w:before="100" w:beforeAutospacing="1" w:after="100" w:afterAutospacing="1" w:line="240" w:lineRule="auto"/>
        <w:rPr>
          <w:rFonts w:ascii="Times New Roman" w:hAnsi="Times New Roman"/>
          <w:lang w:eastAsia="de-DE"/>
        </w:rPr>
      </w:pPr>
      <w:r w:rsidRPr="007854BA">
        <w:rPr>
          <w:rFonts w:ascii="Times New Roman" w:hAnsi="Times New Roman"/>
          <w:lang w:eastAsia="de-DE"/>
        </w:rPr>
        <w:t>WhatsApp: leer. Natürlich. Aber er besaß digitales Gespür, kannte die vergessenen Pfade der virtuellen Welt.</w:t>
      </w:r>
    </w:p>
    <w:p w14:paraId="733BF7D6" w14:textId="77777777" w:rsidR="007854BA" w:rsidRPr="007854BA" w:rsidRDefault="007854BA" w:rsidP="007854BA">
      <w:pPr>
        <w:spacing w:before="100" w:beforeAutospacing="1" w:after="100" w:afterAutospacing="1" w:line="240" w:lineRule="auto"/>
        <w:rPr>
          <w:rFonts w:ascii="Times New Roman" w:hAnsi="Times New Roman"/>
          <w:lang w:eastAsia="de-DE"/>
        </w:rPr>
      </w:pPr>
      <w:r w:rsidRPr="007854BA">
        <w:rPr>
          <w:rFonts w:ascii="Times New Roman" w:hAnsi="Times New Roman"/>
          <w:lang w:eastAsia="de-DE"/>
        </w:rPr>
        <w:t>Browserverlauf. Drei Klicks. Da stand es, schwarz auf weiß: „Ich liebe den besten Freund meines Partners."</w:t>
      </w:r>
    </w:p>
    <w:p w14:paraId="5E9FCE24" w14:textId="77777777" w:rsidR="007854BA" w:rsidRPr="007854BA" w:rsidRDefault="007854BA" w:rsidP="007854BA">
      <w:pPr>
        <w:spacing w:before="100" w:beforeAutospacing="1" w:after="100" w:afterAutospacing="1" w:line="240" w:lineRule="auto"/>
        <w:rPr>
          <w:rFonts w:ascii="Times New Roman" w:hAnsi="Times New Roman"/>
          <w:lang w:eastAsia="de-DE"/>
        </w:rPr>
      </w:pPr>
      <w:r w:rsidRPr="007854BA">
        <w:rPr>
          <w:rFonts w:ascii="Times New Roman" w:hAnsi="Times New Roman"/>
          <w:lang w:eastAsia="de-DE"/>
        </w:rPr>
        <w:t xml:space="preserve">Die Konfrontation folgte der immer gleichen </w:t>
      </w:r>
      <w:proofErr w:type="gramStart"/>
      <w:r w:rsidRPr="007854BA">
        <w:rPr>
          <w:rFonts w:ascii="Times New Roman" w:hAnsi="Times New Roman"/>
          <w:lang w:eastAsia="de-DE"/>
        </w:rPr>
        <w:t>Choreographie</w:t>
      </w:r>
      <w:proofErr w:type="gramEnd"/>
      <w:r w:rsidRPr="007854BA">
        <w:rPr>
          <w:rFonts w:ascii="Times New Roman" w:hAnsi="Times New Roman"/>
          <w:lang w:eastAsia="de-DE"/>
        </w:rPr>
        <w:t>: Echauffieren, umdeuten, rechtfertigen. Das Ballett der Vermeidung, perfekt einstudiert. Aber diesmal hatte er Beweise, keine bloßen Gefühle.</w:t>
      </w:r>
    </w:p>
    <w:p w14:paraId="33B42F98" w14:textId="77777777" w:rsidR="007854BA" w:rsidRPr="007854BA" w:rsidRDefault="007854BA" w:rsidP="007854BA">
      <w:pPr>
        <w:spacing w:before="100" w:beforeAutospacing="1" w:after="100" w:afterAutospacing="1" w:line="240" w:lineRule="auto"/>
        <w:rPr>
          <w:rFonts w:ascii="Times New Roman" w:hAnsi="Times New Roman"/>
          <w:lang w:eastAsia="de-DE"/>
        </w:rPr>
      </w:pPr>
      <w:r w:rsidRPr="007854BA">
        <w:rPr>
          <w:rFonts w:ascii="Times New Roman" w:hAnsi="Times New Roman"/>
          <w:lang w:eastAsia="de-DE"/>
        </w:rPr>
        <w:t xml:space="preserve">Und dann – nach all dem Sturm – lagen sie unter den Perseiden. Schweigend. In Decken </w:t>
      </w:r>
      <w:proofErr w:type="gramStart"/>
      <w:r w:rsidRPr="007854BA">
        <w:rPr>
          <w:rFonts w:ascii="Times New Roman" w:hAnsi="Times New Roman"/>
          <w:lang w:eastAsia="de-DE"/>
        </w:rPr>
        <w:t>gehüllt</w:t>
      </w:r>
      <w:proofErr w:type="gramEnd"/>
      <w:r w:rsidRPr="007854BA">
        <w:rPr>
          <w:rFonts w:ascii="Times New Roman" w:hAnsi="Times New Roman"/>
          <w:lang w:eastAsia="de-DE"/>
        </w:rPr>
        <w:t xml:space="preserve"> wie zwei Verwundete nach einer Schlacht, während über ihnen Sternenstaub verglühte. So schön, so vergänglich, so gleichgültig gegenüber menschlichem Schmerz.</w:t>
      </w:r>
    </w:p>
    <w:p w14:paraId="22929F01" w14:textId="77777777" w:rsidR="007854BA" w:rsidRDefault="007854BA" w:rsidP="007854BA">
      <w:pPr>
        <w:spacing w:before="100" w:beforeAutospacing="1" w:after="100" w:afterAutospacing="1" w:line="240" w:lineRule="auto"/>
        <w:rPr>
          <w:rFonts w:ascii="Times New Roman" w:hAnsi="Times New Roman"/>
          <w:lang w:eastAsia="de-DE"/>
        </w:rPr>
      </w:pPr>
      <w:r w:rsidRPr="007854BA">
        <w:rPr>
          <w:rFonts w:ascii="Times New Roman" w:hAnsi="Times New Roman"/>
          <w:lang w:eastAsia="de-DE"/>
        </w:rPr>
        <w:t>In dieser Nacht machte er ein Foto. Ins Schwarze hinein. Nur sein Gesicht, wütend, verletzt, gefangen im Dunkel. Später würde er es zwischen all den lächelnden Pärchen-Selfies finden – dieser eine ehrliche Moment, konserviert in digitaler Schwärze.</w:t>
      </w:r>
    </w:p>
    <w:p w14:paraId="042CD967" w14:textId="77777777" w:rsidR="00862FCE" w:rsidRPr="0051608C" w:rsidRDefault="00862FCE" w:rsidP="00862FCE">
      <w:pPr>
        <w:jc w:val="center"/>
        <w:rPr>
          <w:rFonts w:ascii="Times New Roman" w:hAnsi="Times New Roman"/>
        </w:rPr>
      </w:pPr>
    </w:p>
    <w:p w14:paraId="479D035C" w14:textId="77777777" w:rsidR="00862FCE" w:rsidRPr="0051608C" w:rsidRDefault="00862FCE" w:rsidP="00862FCE">
      <w:pPr>
        <w:jc w:val="center"/>
        <w:rPr>
          <w:rFonts w:ascii="Times New Roman" w:hAnsi="Times New Roman"/>
        </w:rPr>
        <w:sectPr w:rsidR="00862FCE" w:rsidRPr="0051608C" w:rsidSect="00862FCE">
          <w:pgSz w:w="11906" w:h="16838" w:code="9"/>
          <w:pgMar w:top="1440" w:right="1440" w:bottom="1440" w:left="1440" w:header="720" w:footer="720" w:gutter="0"/>
          <w:pgNumType w:fmt="lowerRoman"/>
          <w:cols w:space="720"/>
          <w:docGrid w:linePitch="326" w:charSpace="-6350"/>
        </w:sectPr>
      </w:pPr>
    </w:p>
    <w:p w14:paraId="38657E4F" w14:textId="77777777" w:rsidR="00DC37D1" w:rsidRPr="005C7CBC" w:rsidRDefault="00DC37D1" w:rsidP="00DC37D1">
      <w:pPr>
        <w:pStyle w:val="Tipptext"/>
        <w:rPr>
          <w:b/>
          <w:bCs/>
          <w:color w:val="auto"/>
          <w:sz w:val="28"/>
          <w:szCs w:val="28"/>
        </w:rPr>
      </w:pPr>
      <w:r w:rsidRPr="005C7CBC">
        <w:rPr>
          <w:b/>
          <w:bCs/>
          <w:color w:val="auto"/>
          <w:sz w:val="28"/>
          <w:szCs w:val="28"/>
        </w:rPr>
        <w:lastRenderedPageBreak/>
        <w:t>Die Kunst der kleinen Grausamkeiten</w:t>
      </w:r>
    </w:p>
    <w:p w14:paraId="1BDCAD56" w14:textId="77777777" w:rsidR="00471540" w:rsidRPr="00471540" w:rsidRDefault="00471540" w:rsidP="00471540">
      <w:pPr>
        <w:spacing w:before="100" w:beforeAutospacing="1" w:after="100" w:afterAutospacing="1" w:line="240" w:lineRule="auto"/>
        <w:rPr>
          <w:rFonts w:ascii="Times New Roman" w:hAnsi="Times New Roman"/>
          <w:lang w:eastAsia="de-DE"/>
        </w:rPr>
      </w:pPr>
      <w:r w:rsidRPr="00471540">
        <w:rPr>
          <w:rFonts w:ascii="Times New Roman" w:hAnsi="Times New Roman"/>
          <w:lang w:eastAsia="de-DE"/>
        </w:rPr>
        <w:t>Sie weinte im Auto, nachdem sie Florian wieder beim Vater abgegeben hatte. Er saß daneben, die Hände im Schoß gefaltet, den Blick gesenkt. Sie zeigte ihm ihre Wunden, konnte ihm aber keinen Zugang gewähren – sie hatte nie gelernt, wie echte Intimität funktioniert.</w:t>
      </w:r>
    </w:p>
    <w:p w14:paraId="7BF281D9" w14:textId="77777777" w:rsidR="00471540" w:rsidRPr="00471540" w:rsidRDefault="00471540" w:rsidP="00471540">
      <w:pPr>
        <w:spacing w:before="100" w:beforeAutospacing="1" w:after="100" w:afterAutospacing="1" w:line="240" w:lineRule="auto"/>
        <w:rPr>
          <w:rFonts w:ascii="Times New Roman" w:hAnsi="Times New Roman"/>
          <w:lang w:eastAsia="de-DE"/>
        </w:rPr>
      </w:pPr>
      <w:r w:rsidRPr="00471540">
        <w:rPr>
          <w:rFonts w:ascii="Times New Roman" w:hAnsi="Times New Roman"/>
          <w:lang w:eastAsia="de-DE"/>
        </w:rPr>
        <w:t>„Du würdest es eh nicht verstehen," sagte sie. „Niemand versteht das."</w:t>
      </w:r>
    </w:p>
    <w:p w14:paraId="216C5839" w14:textId="77777777" w:rsidR="00471540" w:rsidRPr="00471540" w:rsidRDefault="00471540" w:rsidP="00471540">
      <w:pPr>
        <w:spacing w:before="100" w:beforeAutospacing="1" w:after="100" w:afterAutospacing="1" w:line="240" w:lineRule="auto"/>
        <w:rPr>
          <w:rFonts w:ascii="Times New Roman" w:hAnsi="Times New Roman"/>
          <w:lang w:eastAsia="de-DE"/>
        </w:rPr>
      </w:pPr>
      <w:r w:rsidRPr="00471540">
        <w:rPr>
          <w:rFonts w:ascii="Times New Roman" w:hAnsi="Times New Roman"/>
          <w:lang w:eastAsia="de-DE"/>
        </w:rPr>
        <w:t>Es war keine Berechnung. Es war Hilflosigkeit in Reinform. Sie kannte nur Performance, keine Authentizität. Ihre Tränen waren echt, aber ihre Unfähigkeit zu teilen war genauso real.</w:t>
      </w:r>
    </w:p>
    <w:p w14:paraId="548135E2" w14:textId="77777777" w:rsidR="00471540" w:rsidRPr="00471540" w:rsidRDefault="00471540" w:rsidP="00471540">
      <w:pPr>
        <w:spacing w:before="100" w:beforeAutospacing="1" w:after="100" w:afterAutospacing="1" w:line="240" w:lineRule="auto"/>
        <w:rPr>
          <w:rFonts w:ascii="Times New Roman" w:hAnsi="Times New Roman"/>
          <w:lang w:eastAsia="de-DE"/>
        </w:rPr>
      </w:pPr>
      <w:r w:rsidRPr="00471540">
        <w:rPr>
          <w:rFonts w:ascii="Times New Roman" w:hAnsi="Times New Roman"/>
          <w:lang w:eastAsia="de-DE"/>
        </w:rPr>
        <w:t>„Du setzt dich nicht durch," bemerkte sie eines Abends mit süßem Lächeln. „</w:t>
      </w:r>
      <w:proofErr w:type="gramStart"/>
      <w:r w:rsidRPr="00471540">
        <w:rPr>
          <w:rFonts w:ascii="Times New Roman" w:hAnsi="Times New Roman"/>
          <w:lang w:eastAsia="de-DE"/>
        </w:rPr>
        <w:t>Bist</w:t>
      </w:r>
      <w:proofErr w:type="gramEnd"/>
      <w:r w:rsidRPr="00471540">
        <w:rPr>
          <w:rFonts w:ascii="Times New Roman" w:hAnsi="Times New Roman"/>
          <w:lang w:eastAsia="de-DE"/>
        </w:rPr>
        <w:t xml:space="preserve"> ja auch so einer." Entmannung mit Zuckerguss. Die Kunst, jemanden zu kränken und zu küssen im selben Atemzug. Kleine Dornen, die sie mit Honig bestrich, damit sie besser rutschten.</w:t>
      </w:r>
    </w:p>
    <w:p w14:paraId="6840CAA9" w14:textId="77777777" w:rsidR="00DC37D1" w:rsidRPr="005C7CBC" w:rsidRDefault="00DC37D1" w:rsidP="00DC37D1">
      <w:pPr>
        <w:pStyle w:val="Tipptext"/>
        <w:rPr>
          <w:b/>
          <w:bCs/>
          <w:color w:val="auto"/>
          <w:sz w:val="28"/>
          <w:szCs w:val="28"/>
        </w:rPr>
      </w:pPr>
      <w:r w:rsidRPr="005C7CBC">
        <w:rPr>
          <w:b/>
          <w:bCs/>
          <w:color w:val="auto"/>
          <w:sz w:val="28"/>
          <w:szCs w:val="28"/>
        </w:rPr>
        <w:t>Die Tests</w:t>
      </w:r>
    </w:p>
    <w:p w14:paraId="68737225" w14:textId="77777777" w:rsidR="00A109D7" w:rsidRPr="00A109D7" w:rsidRDefault="00A109D7" w:rsidP="00A109D7">
      <w:pPr>
        <w:spacing w:before="100" w:beforeAutospacing="1" w:after="100" w:afterAutospacing="1" w:line="240" w:lineRule="auto"/>
        <w:rPr>
          <w:rFonts w:ascii="Times New Roman" w:hAnsi="Times New Roman"/>
          <w:lang w:eastAsia="de-DE"/>
        </w:rPr>
      </w:pPr>
      <w:r w:rsidRPr="00A109D7">
        <w:rPr>
          <w:rFonts w:ascii="Times New Roman" w:hAnsi="Times New Roman"/>
          <w:lang w:eastAsia="de-DE"/>
        </w:rPr>
        <w:t>Dann kamen die Prüfungen ihrer Macht. Sie sprach von „echten Männern", ließ Andeutungen fallen wie Brotkrumen, die Männer ermutigen sollten, ihr zu zeigen, was ein „echter Mann" sei.</w:t>
      </w:r>
    </w:p>
    <w:p w14:paraId="2FEEEEFA" w14:textId="77777777" w:rsidR="00A109D7" w:rsidRPr="00A109D7" w:rsidRDefault="00A109D7" w:rsidP="00A109D7">
      <w:pPr>
        <w:spacing w:before="100" w:beforeAutospacing="1" w:after="100" w:afterAutospacing="1" w:line="240" w:lineRule="auto"/>
        <w:rPr>
          <w:rFonts w:ascii="Times New Roman" w:hAnsi="Times New Roman"/>
          <w:lang w:eastAsia="de-DE"/>
        </w:rPr>
      </w:pPr>
      <w:r w:rsidRPr="00A109D7">
        <w:rPr>
          <w:rFonts w:ascii="Times New Roman" w:hAnsi="Times New Roman"/>
          <w:lang w:eastAsia="de-DE"/>
        </w:rPr>
        <w:t>Swen nahm den Köder. Ein Dickpic landete in ihrem Postfach. Sie erzählte es ihm sofort, konnte kaum erwarten, seine Reaktion zu sehen. Nicht aus Schadenfreude, sondern aus einem unkontrollierbaren Drang nach Kontrolle. Sie musste spüren, dass sie Macht hatte, dass sie wichtig war, dass sie Reaktionen auslösen konnte wie eine Chemikerin, die Elemente mischt und auf die Explosion wartet.</w:t>
      </w:r>
    </w:p>
    <w:p w14:paraId="01EA0218" w14:textId="77777777" w:rsidR="00DC37D1" w:rsidRPr="005C7CBC" w:rsidRDefault="00DC37D1" w:rsidP="00DC37D1">
      <w:pPr>
        <w:pStyle w:val="Tipptext"/>
        <w:rPr>
          <w:b/>
          <w:bCs/>
          <w:color w:val="auto"/>
          <w:sz w:val="28"/>
          <w:szCs w:val="28"/>
        </w:rPr>
      </w:pPr>
      <w:r w:rsidRPr="005C7CBC">
        <w:rPr>
          <w:b/>
          <w:bCs/>
          <w:color w:val="auto"/>
          <w:sz w:val="28"/>
          <w:szCs w:val="28"/>
        </w:rPr>
        <w:t>Drei Sekunden</w:t>
      </w:r>
    </w:p>
    <w:p w14:paraId="3DE8D907" w14:textId="77777777" w:rsidR="0029393D" w:rsidRPr="0029393D" w:rsidRDefault="0029393D" w:rsidP="0029393D">
      <w:pPr>
        <w:spacing w:before="100" w:beforeAutospacing="1" w:after="100" w:afterAutospacing="1" w:line="240" w:lineRule="auto"/>
        <w:rPr>
          <w:rFonts w:ascii="Times New Roman" w:hAnsi="Times New Roman"/>
          <w:lang w:eastAsia="de-DE"/>
        </w:rPr>
      </w:pPr>
      <w:r w:rsidRPr="0029393D">
        <w:rPr>
          <w:rFonts w:ascii="Times New Roman" w:hAnsi="Times New Roman"/>
          <w:lang w:eastAsia="de-DE"/>
        </w:rPr>
        <w:t>Das Muster wiederholte sich beim Fremdgehen. Sie wollte sich „allein von Alex verabschieden." Er drängte sie in endlosen Diskussionen dazu, es zu beenden, statt es einfach selbst zu tun. Ein fataler Fehler.</w:t>
      </w:r>
    </w:p>
    <w:p w14:paraId="28DAAAC0" w14:textId="77777777" w:rsidR="0029393D" w:rsidRPr="0029393D" w:rsidRDefault="0029393D" w:rsidP="0029393D">
      <w:pPr>
        <w:spacing w:before="100" w:beforeAutospacing="1" w:after="100" w:afterAutospacing="1" w:line="240" w:lineRule="auto"/>
        <w:rPr>
          <w:rFonts w:ascii="Times New Roman" w:hAnsi="Times New Roman"/>
          <w:lang w:eastAsia="de-DE"/>
        </w:rPr>
      </w:pPr>
      <w:r w:rsidRPr="0029393D">
        <w:rPr>
          <w:rFonts w:ascii="Times New Roman" w:hAnsi="Times New Roman"/>
          <w:lang w:eastAsia="de-DE"/>
        </w:rPr>
        <w:t>Sie ging zu Alex. Tränen flossen. Sie setzte sich auf seinen Schoß – drei Sekunden einer Grenzüberschreitung, die alles veränderte. Dann drehte sie sich um: „Na endlich." Und rannte zu ihm, um zu berichten.</w:t>
      </w:r>
    </w:p>
    <w:p w14:paraId="67D54CFB" w14:textId="77777777" w:rsidR="0029393D" w:rsidRPr="0029393D" w:rsidRDefault="0029393D" w:rsidP="0029393D">
      <w:pPr>
        <w:spacing w:before="100" w:beforeAutospacing="1" w:after="100" w:afterAutospacing="1" w:line="240" w:lineRule="auto"/>
        <w:rPr>
          <w:rFonts w:ascii="Times New Roman" w:hAnsi="Times New Roman"/>
          <w:lang w:eastAsia="de-DE"/>
        </w:rPr>
      </w:pPr>
      <w:r w:rsidRPr="0029393D">
        <w:rPr>
          <w:rFonts w:ascii="Times New Roman" w:hAnsi="Times New Roman"/>
          <w:lang w:eastAsia="de-DE"/>
        </w:rPr>
        <w:t>Keine Bosheit steckte dahinter, nur eine verzweifelte Kontrollsucht. Sie musste die Fäden spüren, an denen ihre Marionetten tanzten. Sie musste wissen, dass sie noch immer die Choreographin war, auch wenn das Stück längst aus dem Ruder lief.</w:t>
      </w:r>
    </w:p>
    <w:p w14:paraId="7CF73317" w14:textId="77777777" w:rsidR="0029393D" w:rsidRPr="0029393D" w:rsidRDefault="0029393D" w:rsidP="0029393D">
      <w:pPr>
        <w:spacing w:before="100" w:beforeAutospacing="1" w:after="100" w:afterAutospacing="1" w:line="240" w:lineRule="auto"/>
        <w:rPr>
          <w:rFonts w:ascii="Times New Roman" w:hAnsi="Times New Roman"/>
          <w:lang w:eastAsia="de-DE"/>
        </w:rPr>
      </w:pPr>
      <w:r w:rsidRPr="0029393D">
        <w:rPr>
          <w:rFonts w:ascii="Times New Roman" w:hAnsi="Times New Roman"/>
          <w:lang w:eastAsia="de-DE"/>
        </w:rPr>
        <w:t>Die Dornen waren nun deutlich sichtbar, länger und schärfer als die verwelkenden Blüten. Aber er blieb. Gefangen in einem Garten, der sich langsam in ein Labyrinth aus Schmerz verwandelte.</w:t>
      </w:r>
    </w:p>
    <w:p w14:paraId="0C7D721F" w14:textId="77777777" w:rsidR="00331DFD" w:rsidRPr="0051608C" w:rsidRDefault="00331DFD" w:rsidP="00331DFD">
      <w:pPr>
        <w:jc w:val="center"/>
        <w:rPr>
          <w:rFonts w:ascii="Times New Roman" w:hAnsi="Times New Roman"/>
        </w:rPr>
      </w:pPr>
    </w:p>
    <w:p w14:paraId="438FC788" w14:textId="77777777" w:rsidR="00331DFD" w:rsidRPr="0051608C" w:rsidRDefault="00331DFD" w:rsidP="00331DFD">
      <w:pPr>
        <w:jc w:val="center"/>
        <w:rPr>
          <w:rFonts w:ascii="Times New Roman" w:hAnsi="Times New Roman"/>
        </w:rPr>
        <w:sectPr w:rsidR="00331DFD" w:rsidRPr="0051608C" w:rsidSect="00331DFD">
          <w:pgSz w:w="11906" w:h="16838" w:code="9"/>
          <w:pgMar w:top="1440" w:right="1440" w:bottom="1440" w:left="1440" w:header="720" w:footer="720" w:gutter="0"/>
          <w:pgNumType w:fmt="lowerRoman"/>
          <w:cols w:space="720"/>
          <w:docGrid w:linePitch="326" w:charSpace="-6350"/>
        </w:sectPr>
      </w:pPr>
    </w:p>
    <w:p w14:paraId="0C41A303" w14:textId="77777777" w:rsidR="00DC37D1" w:rsidRPr="0051608C" w:rsidRDefault="00DC37D1" w:rsidP="00DC37D1">
      <w:pPr>
        <w:pStyle w:val="Tipptext"/>
        <w:rPr>
          <w:b/>
          <w:bCs/>
          <w:color w:val="auto"/>
          <w:sz w:val="36"/>
          <w:szCs w:val="36"/>
        </w:rPr>
      </w:pPr>
      <w:r w:rsidRPr="0051608C">
        <w:rPr>
          <w:b/>
          <w:bCs/>
          <w:color w:val="auto"/>
          <w:sz w:val="36"/>
          <w:szCs w:val="36"/>
        </w:rPr>
        <w:lastRenderedPageBreak/>
        <w:t>Akt III: Der Nebel (2015–2016)</w:t>
      </w:r>
    </w:p>
    <w:p w14:paraId="4D175433" w14:textId="77777777" w:rsidR="00DC37D1" w:rsidRPr="005C7CBC" w:rsidRDefault="00DC37D1" w:rsidP="00DC37D1">
      <w:pPr>
        <w:pStyle w:val="Tipptext"/>
        <w:rPr>
          <w:b/>
          <w:bCs/>
          <w:color w:val="auto"/>
          <w:sz w:val="28"/>
          <w:szCs w:val="28"/>
        </w:rPr>
      </w:pPr>
      <w:r w:rsidRPr="005C7CBC">
        <w:rPr>
          <w:b/>
          <w:bCs/>
          <w:color w:val="auto"/>
          <w:sz w:val="28"/>
          <w:szCs w:val="28"/>
        </w:rPr>
        <w:t>Die schwarze Wolke</w:t>
      </w:r>
    </w:p>
    <w:p w14:paraId="7703A354" w14:textId="77777777" w:rsidR="0043235B" w:rsidRPr="0043235B" w:rsidRDefault="0043235B" w:rsidP="0043235B">
      <w:pPr>
        <w:spacing w:before="100" w:beforeAutospacing="1" w:after="100" w:afterAutospacing="1" w:line="240" w:lineRule="auto"/>
        <w:rPr>
          <w:rFonts w:ascii="Times New Roman" w:hAnsi="Times New Roman"/>
          <w:lang w:eastAsia="de-DE"/>
        </w:rPr>
      </w:pPr>
      <w:r w:rsidRPr="0043235B">
        <w:rPr>
          <w:rFonts w:ascii="Times New Roman" w:hAnsi="Times New Roman"/>
          <w:lang w:eastAsia="de-DE"/>
        </w:rPr>
        <w:t>Herbst 2015. Die neue Wohnung roch noch nach frischer Farbe und falschen Hoffnungen. Die erste Wohnung hatte ihre schönsten Erinnerungen beherbergt – was sie automatisch zu den traurigsten machte. Wie Fotografien von Toten, die einmal lachten. Diese neue Wohnung würde nur noch Schatten sammeln.</w:t>
      </w:r>
    </w:p>
    <w:p w14:paraId="619DC6AC" w14:textId="77777777" w:rsidR="0043235B" w:rsidRPr="0043235B" w:rsidRDefault="0043235B" w:rsidP="0043235B">
      <w:pPr>
        <w:spacing w:before="100" w:beforeAutospacing="1" w:after="100" w:afterAutospacing="1" w:line="240" w:lineRule="auto"/>
        <w:rPr>
          <w:rFonts w:ascii="Times New Roman" w:hAnsi="Times New Roman"/>
          <w:lang w:eastAsia="de-DE"/>
        </w:rPr>
      </w:pPr>
      <w:r w:rsidRPr="0043235B">
        <w:rPr>
          <w:rFonts w:ascii="Times New Roman" w:hAnsi="Times New Roman"/>
          <w:lang w:eastAsia="de-DE"/>
        </w:rPr>
        <w:t>Eine „ewige dicke schwarze Wolke" senkte sich über seinen Geist, wann immer sie anwesend war. Er saß auf seinem Stuhl im Wohnzimmer, vor dem Computer, sie lag auf der Couch daneben. Aber Ruhe fand er nicht. Ein Brummen erfüllte die Luft – unhörbar wie Infraschall, aber körperlich spürbar, als würde die Wohnung selbst unter Spannung stehen.</w:t>
      </w:r>
    </w:p>
    <w:p w14:paraId="7CDBA9BE" w14:textId="77777777" w:rsidR="0043235B" w:rsidRPr="0043235B" w:rsidRDefault="0043235B" w:rsidP="0043235B">
      <w:pPr>
        <w:spacing w:before="100" w:beforeAutospacing="1" w:after="100" w:afterAutospacing="1" w:line="240" w:lineRule="auto"/>
        <w:rPr>
          <w:rFonts w:ascii="Times New Roman" w:hAnsi="Times New Roman"/>
          <w:lang w:eastAsia="de-DE"/>
        </w:rPr>
      </w:pPr>
      <w:r w:rsidRPr="0043235B">
        <w:rPr>
          <w:rFonts w:ascii="Times New Roman" w:hAnsi="Times New Roman"/>
          <w:lang w:eastAsia="de-DE"/>
        </w:rPr>
        <w:t>Diese innere Unruhe trieb ihn umher. Aufstehen, in die Küche wandern, zurück ins Wohnzimmer, wieder aufstehen. Ein rastloser Geist in einem Käfig aus unsichtbaren Gitterstäben. Er konnte sich nicht mehr fallen lassen. Komplexe Spiele, die Konzentration erforderten, wurden unmöglich. Nur noch oberflächliche Shooter blieben – kurze Szenarien, schnelle Reflexe, kein Nachdenken. Alles, was Tiefe verlangte, war unerreichbar geworden.</w:t>
      </w:r>
    </w:p>
    <w:p w14:paraId="120BE87E" w14:textId="77777777" w:rsidR="0043235B" w:rsidRPr="0043235B" w:rsidRDefault="0043235B" w:rsidP="0043235B">
      <w:pPr>
        <w:spacing w:before="100" w:beforeAutospacing="1" w:after="100" w:afterAutospacing="1" w:line="240" w:lineRule="auto"/>
        <w:rPr>
          <w:rFonts w:ascii="Times New Roman" w:hAnsi="Times New Roman"/>
          <w:lang w:eastAsia="de-DE"/>
        </w:rPr>
      </w:pPr>
      <w:r w:rsidRPr="0043235B">
        <w:rPr>
          <w:rFonts w:ascii="Times New Roman" w:hAnsi="Times New Roman"/>
          <w:lang w:eastAsia="de-DE"/>
        </w:rPr>
        <w:t>Die Rosen waren längst verwelkt. Nur die Dornen blieben, unsichtbar unter der Oberfläche, aber spürbar bei jeder Berührung.</w:t>
      </w:r>
    </w:p>
    <w:p w14:paraId="745364EF" w14:textId="77777777" w:rsidR="00DC37D1" w:rsidRPr="005C7CBC" w:rsidRDefault="00DC37D1" w:rsidP="00DC37D1">
      <w:pPr>
        <w:pStyle w:val="Tipptext"/>
        <w:rPr>
          <w:b/>
          <w:bCs/>
          <w:color w:val="auto"/>
          <w:sz w:val="28"/>
          <w:szCs w:val="28"/>
        </w:rPr>
      </w:pPr>
      <w:r w:rsidRPr="005C7CBC">
        <w:rPr>
          <w:b/>
          <w:bCs/>
          <w:color w:val="auto"/>
          <w:sz w:val="28"/>
          <w:szCs w:val="28"/>
        </w:rPr>
        <w:t>Verkaufsoffene Sonntage in Ulm</w:t>
      </w:r>
    </w:p>
    <w:p w14:paraId="3FAF5F30" w14:textId="77777777" w:rsidR="00D14359" w:rsidRPr="00D14359" w:rsidRDefault="00D14359" w:rsidP="00D14359">
      <w:pPr>
        <w:spacing w:before="100" w:beforeAutospacing="1" w:after="100" w:afterAutospacing="1" w:line="240" w:lineRule="auto"/>
        <w:rPr>
          <w:rFonts w:ascii="Times New Roman" w:hAnsi="Times New Roman"/>
          <w:lang w:eastAsia="de-DE"/>
        </w:rPr>
      </w:pPr>
      <w:r w:rsidRPr="00D14359">
        <w:rPr>
          <w:rFonts w:ascii="Times New Roman" w:hAnsi="Times New Roman"/>
          <w:lang w:eastAsia="de-DE"/>
        </w:rPr>
        <w:t>Es wurde ihr Running Gag in späteren Jahren: „Verkaufsoffener Sonntag in Ulm" – Code für alles, was man gegen die eigene Natur tut.</w:t>
      </w:r>
    </w:p>
    <w:p w14:paraId="45E38BA7" w14:textId="77777777" w:rsidR="00D14359" w:rsidRPr="00D14359" w:rsidRDefault="00D14359" w:rsidP="00D14359">
      <w:pPr>
        <w:spacing w:before="100" w:beforeAutospacing="1" w:after="100" w:afterAutospacing="1" w:line="240" w:lineRule="auto"/>
        <w:rPr>
          <w:rFonts w:ascii="Times New Roman" w:hAnsi="Times New Roman"/>
          <w:lang w:eastAsia="de-DE"/>
        </w:rPr>
      </w:pPr>
      <w:r w:rsidRPr="00D14359">
        <w:rPr>
          <w:rFonts w:ascii="Times New Roman" w:hAnsi="Times New Roman"/>
          <w:lang w:eastAsia="de-DE"/>
        </w:rPr>
        <w:t>Nieselregen war ihr ständiger Begleiter an diesen Sonntagen. November oder März, Oktober oder April – die Monate verschwammen in grauer Nässe. Achtzig Kilometer für nichts. Sie brauchten nichts, suchten nichts, kauften am Ende vielleicht eine Kerze oder ein Geschirrtuch, das sie nie benutzen würden.</w:t>
      </w:r>
    </w:p>
    <w:p w14:paraId="45716FFE" w14:textId="77777777" w:rsidR="00D14359" w:rsidRPr="00D14359" w:rsidRDefault="00D14359" w:rsidP="00D14359">
      <w:pPr>
        <w:spacing w:before="100" w:beforeAutospacing="1" w:after="100" w:afterAutospacing="1" w:line="240" w:lineRule="auto"/>
        <w:rPr>
          <w:rFonts w:ascii="Times New Roman" w:hAnsi="Times New Roman"/>
          <w:lang w:eastAsia="de-DE"/>
        </w:rPr>
      </w:pPr>
      <w:r w:rsidRPr="00D14359">
        <w:rPr>
          <w:rFonts w:ascii="Times New Roman" w:hAnsi="Times New Roman"/>
          <w:lang w:eastAsia="de-DE"/>
        </w:rPr>
        <w:t>Er, die selbsternannte Couchpotato, trottete durch endlose Fußgängerzonen. Vorbei an Geschäften, die auch montags ihre Waren feilboten. Sie immer drei Schritte voraus, als jagte sie einem unsichtbaren Ziel hinterher – vielleicht sich selbst, vielleicht einem Ausweg, vielleicht nur der Bewegung als Flucht vor der Stille ihrer Beziehung.</w:t>
      </w:r>
    </w:p>
    <w:p w14:paraId="2BE23373" w14:textId="77777777" w:rsidR="00D14359" w:rsidRPr="00D14359" w:rsidRDefault="00D14359" w:rsidP="00D14359">
      <w:pPr>
        <w:spacing w:before="100" w:beforeAutospacing="1" w:after="100" w:afterAutospacing="1" w:line="240" w:lineRule="auto"/>
        <w:rPr>
          <w:rFonts w:ascii="Times New Roman" w:hAnsi="Times New Roman"/>
          <w:lang w:eastAsia="de-DE"/>
        </w:rPr>
      </w:pPr>
      <w:r w:rsidRPr="00D14359">
        <w:rPr>
          <w:rFonts w:ascii="Times New Roman" w:hAnsi="Times New Roman"/>
          <w:lang w:eastAsia="de-DE"/>
        </w:rPr>
        <w:t>„Wollen wir nicht langsam...?" „Nur noch das eine Geschäft."</w:t>
      </w:r>
    </w:p>
    <w:p w14:paraId="1FDC83E4" w14:textId="77777777" w:rsidR="00D14359" w:rsidRDefault="00D14359" w:rsidP="00D14359">
      <w:pPr>
        <w:spacing w:before="100" w:beforeAutospacing="1" w:after="100" w:afterAutospacing="1" w:line="240" w:lineRule="auto"/>
        <w:rPr>
          <w:rFonts w:ascii="Times New Roman" w:hAnsi="Times New Roman"/>
          <w:lang w:eastAsia="de-DE"/>
        </w:rPr>
      </w:pPr>
      <w:r w:rsidRPr="00D14359">
        <w:rPr>
          <w:rFonts w:ascii="Times New Roman" w:hAnsi="Times New Roman"/>
          <w:lang w:eastAsia="de-DE"/>
        </w:rPr>
        <w:t>Immer nur noch das eine Geschäft. Bis seine Füße brannten und sein Wille erlosch. Bis er nur noch ein Schatten war, der einer Frau durch Ulm folgte, die vor etwas floh, das sie beide nicht benennen konnten.</w:t>
      </w:r>
    </w:p>
    <w:p w14:paraId="7C74DB74" w14:textId="77777777" w:rsidR="00862FCE" w:rsidRPr="0051608C" w:rsidRDefault="00862FCE" w:rsidP="00862FCE">
      <w:pPr>
        <w:jc w:val="center"/>
        <w:rPr>
          <w:rFonts w:ascii="Times New Roman" w:hAnsi="Times New Roman"/>
        </w:rPr>
      </w:pPr>
    </w:p>
    <w:p w14:paraId="2A13EE59" w14:textId="77777777" w:rsidR="00862FCE" w:rsidRPr="0051608C" w:rsidRDefault="00862FCE" w:rsidP="00862FCE">
      <w:pPr>
        <w:jc w:val="center"/>
        <w:rPr>
          <w:rFonts w:ascii="Times New Roman" w:hAnsi="Times New Roman"/>
        </w:rPr>
        <w:sectPr w:rsidR="00862FCE" w:rsidRPr="0051608C" w:rsidSect="00862FCE">
          <w:pgSz w:w="11906" w:h="16838" w:code="9"/>
          <w:pgMar w:top="1440" w:right="1440" w:bottom="1440" w:left="1440" w:header="720" w:footer="720" w:gutter="0"/>
          <w:pgNumType w:fmt="lowerRoman"/>
          <w:cols w:space="720"/>
          <w:docGrid w:linePitch="326" w:charSpace="-6350"/>
        </w:sectPr>
      </w:pPr>
    </w:p>
    <w:p w14:paraId="27161C44" w14:textId="77777777" w:rsidR="00DC37D1" w:rsidRPr="005C7CBC" w:rsidRDefault="00DC37D1" w:rsidP="00DC37D1">
      <w:pPr>
        <w:pStyle w:val="Tipptext"/>
        <w:rPr>
          <w:b/>
          <w:bCs/>
          <w:color w:val="auto"/>
          <w:sz w:val="28"/>
          <w:szCs w:val="28"/>
        </w:rPr>
      </w:pPr>
      <w:r w:rsidRPr="005C7CBC">
        <w:rPr>
          <w:b/>
          <w:bCs/>
          <w:color w:val="auto"/>
          <w:sz w:val="28"/>
          <w:szCs w:val="28"/>
        </w:rPr>
        <w:lastRenderedPageBreak/>
        <w:t>Die drei Monate der Warterei</w:t>
      </w:r>
    </w:p>
    <w:p w14:paraId="21C63AB8" w14:textId="77777777" w:rsidR="00735D14" w:rsidRPr="00735D14" w:rsidRDefault="00735D14" w:rsidP="00735D14">
      <w:pPr>
        <w:spacing w:before="100" w:beforeAutospacing="1" w:after="100" w:afterAutospacing="1" w:line="240" w:lineRule="auto"/>
        <w:rPr>
          <w:rFonts w:ascii="Times New Roman" w:hAnsi="Times New Roman"/>
          <w:lang w:eastAsia="de-DE"/>
        </w:rPr>
      </w:pPr>
      <w:r w:rsidRPr="00735D14">
        <w:rPr>
          <w:rFonts w:ascii="Times New Roman" w:hAnsi="Times New Roman"/>
          <w:lang w:eastAsia="de-DE"/>
        </w:rPr>
        <w:t>Drei Monate war sie arbeitslos – eine Ewigkeit des ständigen Wartens. Wenn er abends nach acht Stunden Arbeit die Wohnungstür öffnete, wartete sie bereits. Mit Plänen, mit Ideen, mit der verzweifelten Energie von jemandem, der den ganzen Tag mit sich selbst verbracht hatte.</w:t>
      </w:r>
    </w:p>
    <w:p w14:paraId="4CC76D26" w14:textId="77777777" w:rsidR="00735D14" w:rsidRPr="00735D14" w:rsidRDefault="00735D14" w:rsidP="00735D14">
      <w:pPr>
        <w:spacing w:before="100" w:beforeAutospacing="1" w:after="100" w:afterAutospacing="1" w:line="240" w:lineRule="auto"/>
        <w:rPr>
          <w:rFonts w:ascii="Times New Roman" w:hAnsi="Times New Roman"/>
          <w:lang w:eastAsia="de-DE"/>
        </w:rPr>
      </w:pPr>
      <w:r w:rsidRPr="00735D14">
        <w:rPr>
          <w:rFonts w:ascii="Times New Roman" w:hAnsi="Times New Roman"/>
          <w:lang w:eastAsia="de-DE"/>
        </w:rPr>
        <w:t>Ausflüge bei Nieselregen. Aktivitäten ohne Sinn. Hauptsache Bewegung, Hauptsache nicht stillstehen. Wie ein emotionaler Flagellant machte er mit, peitschte sich selbst durch Programme, die seiner Natur widersprachen. Er wollte der gute Mann sein. Aber das Brummen in seinem Kopf wurde lauter, durchdringender, unerträglicher.</w:t>
      </w:r>
    </w:p>
    <w:p w14:paraId="3CF15096" w14:textId="77777777" w:rsidR="00DC37D1" w:rsidRPr="005C7CBC" w:rsidRDefault="00DC37D1" w:rsidP="00DC37D1">
      <w:pPr>
        <w:pStyle w:val="Tipptext"/>
        <w:rPr>
          <w:b/>
          <w:bCs/>
          <w:color w:val="auto"/>
          <w:sz w:val="28"/>
          <w:szCs w:val="28"/>
        </w:rPr>
      </w:pPr>
      <w:r w:rsidRPr="005C7CBC">
        <w:rPr>
          <w:b/>
          <w:bCs/>
          <w:color w:val="auto"/>
          <w:sz w:val="28"/>
          <w:szCs w:val="28"/>
        </w:rPr>
        <w:t>Die Telefongespräche mit sich selbst</w:t>
      </w:r>
    </w:p>
    <w:p w14:paraId="205444D1" w14:textId="77777777" w:rsidR="008C375A" w:rsidRPr="008C375A" w:rsidRDefault="008C375A" w:rsidP="008C375A">
      <w:pPr>
        <w:spacing w:before="100" w:beforeAutospacing="1" w:after="100" w:afterAutospacing="1" w:line="240" w:lineRule="auto"/>
        <w:rPr>
          <w:rFonts w:ascii="Times New Roman" w:hAnsi="Times New Roman"/>
          <w:lang w:eastAsia="de-DE"/>
        </w:rPr>
      </w:pPr>
      <w:r w:rsidRPr="008C375A">
        <w:rPr>
          <w:rFonts w:ascii="Times New Roman" w:hAnsi="Times New Roman"/>
          <w:lang w:eastAsia="de-DE"/>
        </w:rPr>
        <w:t>Wenn er allein war, lief er unruhig durch die Wohnung. Von Zimmer zu Zimmer, wie Menschen es tun, wenn sie in intensive Telefongespräche vertieft sind. Von Fenster zu Fenster, von Ecke zu Ecke, als würde er jemandem am anderen Ende der Leitung alles erklären, was schiefgelaufen war.</w:t>
      </w:r>
    </w:p>
    <w:p w14:paraId="5BE0C743" w14:textId="77777777" w:rsidR="008C375A" w:rsidRPr="008C375A" w:rsidRDefault="008C375A" w:rsidP="008C375A">
      <w:pPr>
        <w:spacing w:before="100" w:beforeAutospacing="1" w:after="100" w:afterAutospacing="1" w:line="240" w:lineRule="auto"/>
        <w:rPr>
          <w:rFonts w:ascii="Times New Roman" w:hAnsi="Times New Roman"/>
          <w:lang w:eastAsia="de-DE"/>
        </w:rPr>
      </w:pPr>
      <w:r w:rsidRPr="008C375A">
        <w:rPr>
          <w:rFonts w:ascii="Times New Roman" w:hAnsi="Times New Roman"/>
          <w:lang w:eastAsia="de-DE"/>
        </w:rPr>
        <w:t>Und in gewisser Weise tat er genau das – er führte endlose Gespräche mit sich selbst. Körper und Geist waren sich einig in ihrer stummen Diagnose: Das hier ist falsch. Grundlegend falsch.</w:t>
      </w:r>
    </w:p>
    <w:p w14:paraId="59493E2A" w14:textId="77777777" w:rsidR="008C375A" w:rsidRPr="008C375A" w:rsidRDefault="008C375A" w:rsidP="008C375A">
      <w:pPr>
        <w:spacing w:before="100" w:beforeAutospacing="1" w:after="100" w:afterAutospacing="1" w:line="240" w:lineRule="auto"/>
        <w:rPr>
          <w:rFonts w:ascii="Times New Roman" w:hAnsi="Times New Roman"/>
          <w:lang w:eastAsia="de-DE"/>
        </w:rPr>
      </w:pPr>
      <w:r w:rsidRPr="008C375A">
        <w:rPr>
          <w:rFonts w:ascii="Times New Roman" w:hAnsi="Times New Roman"/>
          <w:lang w:eastAsia="de-DE"/>
        </w:rPr>
        <w:t>„Ich verwalte nur noch das Ende meiner Beziehung," murmelte er beim rastlosen Wandern. Der Satz wurde zum Mantra, zur bitteren Erkenntnis, die er sich selbst immer wieder vorsagte, als könnte die Wiederholung sie weniger wahr machen.</w:t>
      </w:r>
    </w:p>
    <w:p w14:paraId="041B8F7E" w14:textId="77777777" w:rsidR="00DC37D1" w:rsidRPr="005C7CBC" w:rsidRDefault="00DC37D1" w:rsidP="00DC37D1">
      <w:pPr>
        <w:pStyle w:val="Tipptext"/>
        <w:rPr>
          <w:b/>
          <w:bCs/>
          <w:color w:val="auto"/>
          <w:sz w:val="28"/>
          <w:szCs w:val="28"/>
        </w:rPr>
      </w:pPr>
      <w:r w:rsidRPr="005C7CBC">
        <w:rPr>
          <w:b/>
          <w:bCs/>
          <w:color w:val="auto"/>
          <w:sz w:val="28"/>
          <w:szCs w:val="28"/>
        </w:rPr>
        <w:t>Das energetische Vakuum</w:t>
      </w:r>
    </w:p>
    <w:p w14:paraId="2C8FF096" w14:textId="77777777" w:rsidR="00061DBC" w:rsidRPr="00061DBC" w:rsidRDefault="00061DBC" w:rsidP="00061DBC">
      <w:pPr>
        <w:spacing w:before="100" w:beforeAutospacing="1" w:after="100" w:afterAutospacing="1" w:line="240" w:lineRule="auto"/>
        <w:rPr>
          <w:rFonts w:ascii="Times New Roman" w:hAnsi="Times New Roman"/>
          <w:lang w:eastAsia="de-DE"/>
        </w:rPr>
      </w:pPr>
      <w:r w:rsidRPr="00061DBC">
        <w:rPr>
          <w:rFonts w:ascii="Times New Roman" w:hAnsi="Times New Roman"/>
          <w:lang w:eastAsia="de-DE"/>
        </w:rPr>
        <w:t>Er konnte nicht entspannt mit ihr im selben Raum sein. Immer diese Unruhe, dieser innere Imperativ: „Ich muss für sie da sein." Aber nichts war je genug. Sie strahlte eine bodenlose emotionale Leere aus, ein energetisches Vakuum, das alles verschlang, was er gab, und trotzdem hungrig blieb.</w:t>
      </w:r>
    </w:p>
    <w:p w14:paraId="290D7E1D" w14:textId="77777777" w:rsidR="00061DBC" w:rsidRPr="00061DBC" w:rsidRDefault="00061DBC" w:rsidP="00061DBC">
      <w:pPr>
        <w:spacing w:before="100" w:beforeAutospacing="1" w:after="100" w:afterAutospacing="1" w:line="240" w:lineRule="auto"/>
        <w:rPr>
          <w:rFonts w:ascii="Times New Roman" w:hAnsi="Times New Roman"/>
          <w:lang w:eastAsia="de-DE"/>
        </w:rPr>
      </w:pPr>
      <w:r w:rsidRPr="00061DBC">
        <w:rPr>
          <w:rFonts w:ascii="Times New Roman" w:hAnsi="Times New Roman"/>
          <w:lang w:eastAsia="de-DE"/>
        </w:rPr>
        <w:t>Es war, als würde er Wasser in ein Sieb gießen und sich wundern, warum der Behälter nie voll wurde. Die Anstrengung war real, die Erschöpfung auch. Nur das Ergebnis blieb aus.</w:t>
      </w:r>
    </w:p>
    <w:p w14:paraId="05ABED4A" w14:textId="77777777" w:rsidR="00061DBC" w:rsidRPr="00061DBC" w:rsidRDefault="00061DBC" w:rsidP="00061DBC">
      <w:pPr>
        <w:spacing w:before="100" w:beforeAutospacing="1" w:after="100" w:afterAutospacing="1" w:line="240" w:lineRule="auto"/>
        <w:rPr>
          <w:rFonts w:ascii="Times New Roman" w:hAnsi="Times New Roman"/>
          <w:lang w:eastAsia="de-DE"/>
        </w:rPr>
      </w:pPr>
      <w:r w:rsidRPr="00061DBC">
        <w:rPr>
          <w:rFonts w:ascii="Times New Roman" w:hAnsi="Times New Roman"/>
          <w:lang w:eastAsia="de-DE"/>
        </w:rPr>
        <w:t>Das Brummen wurde zum Soundtrack seines Lebens. Ein unterschwelliger Ton, der nie verstummte, solange sie da war. Erst Jahre später würde er verstehen: Es war der Klang eines Menschen, der gegen seine eigene Natur lebte. Der Infraschall einer Seele, die vibrierte wie eine Brücke kurz vor dem Einsturz.</w:t>
      </w:r>
    </w:p>
    <w:p w14:paraId="23C3F6CB" w14:textId="77777777" w:rsidR="00331DFD" w:rsidRPr="0051608C" w:rsidRDefault="00331DFD" w:rsidP="00331DFD">
      <w:pPr>
        <w:jc w:val="center"/>
        <w:rPr>
          <w:rFonts w:ascii="Times New Roman" w:hAnsi="Times New Roman"/>
        </w:rPr>
      </w:pPr>
    </w:p>
    <w:p w14:paraId="2FDF8C5C" w14:textId="77777777" w:rsidR="00331DFD" w:rsidRPr="0051608C" w:rsidRDefault="00331DFD" w:rsidP="00331DFD">
      <w:pPr>
        <w:jc w:val="center"/>
        <w:rPr>
          <w:rFonts w:ascii="Times New Roman" w:hAnsi="Times New Roman"/>
        </w:rPr>
        <w:sectPr w:rsidR="00331DFD" w:rsidRPr="0051608C" w:rsidSect="00331DFD">
          <w:pgSz w:w="11906" w:h="16838" w:code="9"/>
          <w:pgMar w:top="1440" w:right="1440" w:bottom="1440" w:left="1440" w:header="720" w:footer="720" w:gutter="0"/>
          <w:pgNumType w:fmt="lowerRoman"/>
          <w:cols w:space="720"/>
          <w:docGrid w:linePitch="326" w:charSpace="-6350"/>
        </w:sectPr>
      </w:pPr>
    </w:p>
    <w:p w14:paraId="226CEB65" w14:textId="77777777" w:rsidR="00DC37D1" w:rsidRPr="0051608C" w:rsidRDefault="00DC37D1" w:rsidP="00DC37D1">
      <w:pPr>
        <w:pStyle w:val="Tipptext"/>
        <w:rPr>
          <w:b/>
          <w:bCs/>
          <w:color w:val="auto"/>
          <w:sz w:val="40"/>
          <w:szCs w:val="40"/>
        </w:rPr>
      </w:pPr>
      <w:r w:rsidRPr="0051608C">
        <w:rPr>
          <w:b/>
          <w:bCs/>
          <w:color w:val="auto"/>
          <w:sz w:val="40"/>
          <w:szCs w:val="40"/>
        </w:rPr>
        <w:lastRenderedPageBreak/>
        <w:t>Akt IV: Die Hochzeit im Chaos (2016)</w:t>
      </w:r>
    </w:p>
    <w:p w14:paraId="478F492C" w14:textId="77777777" w:rsidR="00DC37D1" w:rsidRPr="005C7CBC" w:rsidRDefault="00DC37D1" w:rsidP="00DC37D1">
      <w:pPr>
        <w:pStyle w:val="Tipptext"/>
        <w:rPr>
          <w:b/>
          <w:bCs/>
          <w:color w:val="auto"/>
          <w:sz w:val="28"/>
          <w:szCs w:val="28"/>
        </w:rPr>
      </w:pPr>
      <w:r w:rsidRPr="005C7CBC">
        <w:rPr>
          <w:b/>
          <w:bCs/>
          <w:color w:val="auto"/>
          <w:sz w:val="28"/>
          <w:szCs w:val="28"/>
        </w:rPr>
        <w:t>Die Zeremonie des Untergangs</w:t>
      </w:r>
    </w:p>
    <w:p w14:paraId="0DD22E8A" w14:textId="77777777" w:rsidR="009D0D5C" w:rsidRPr="009D0D5C" w:rsidRDefault="009D0D5C" w:rsidP="009D0D5C">
      <w:pPr>
        <w:spacing w:before="100" w:beforeAutospacing="1" w:after="100" w:afterAutospacing="1" w:line="240" w:lineRule="auto"/>
        <w:rPr>
          <w:rFonts w:ascii="Times New Roman" w:hAnsi="Times New Roman"/>
          <w:lang w:eastAsia="de-DE"/>
        </w:rPr>
      </w:pPr>
      <w:r w:rsidRPr="009D0D5C">
        <w:rPr>
          <w:rFonts w:ascii="Times New Roman" w:hAnsi="Times New Roman"/>
          <w:lang w:eastAsia="de-DE"/>
        </w:rPr>
        <w:t>Er wollte nie heiraten. Tat es trotzdem – ein Widerspruch, der sein ganzes Leben in dieser Zeit zusammenfasste.</w:t>
      </w:r>
    </w:p>
    <w:p w14:paraId="53501DC0" w14:textId="77777777" w:rsidR="009D0D5C" w:rsidRPr="009D0D5C" w:rsidRDefault="009D0D5C" w:rsidP="009D0D5C">
      <w:pPr>
        <w:spacing w:before="100" w:beforeAutospacing="1" w:after="100" w:afterAutospacing="1" w:line="240" w:lineRule="auto"/>
        <w:rPr>
          <w:rFonts w:ascii="Times New Roman" w:hAnsi="Times New Roman"/>
          <w:lang w:eastAsia="de-DE"/>
        </w:rPr>
      </w:pPr>
      <w:r w:rsidRPr="009D0D5C">
        <w:rPr>
          <w:rFonts w:ascii="Times New Roman" w:hAnsi="Times New Roman"/>
          <w:lang w:eastAsia="de-DE"/>
        </w:rPr>
        <w:t>Als sie das erste Mal erwähnte, den Termin vorzuverlegen, saßen sie im Auto. Die Straße vor ihnen, endlos und grau.</w:t>
      </w:r>
    </w:p>
    <w:p w14:paraId="439242BD" w14:textId="77777777" w:rsidR="009D0D5C" w:rsidRPr="009D0D5C" w:rsidRDefault="009D0D5C" w:rsidP="009D0D5C">
      <w:pPr>
        <w:spacing w:before="100" w:beforeAutospacing="1" w:after="100" w:afterAutospacing="1" w:line="240" w:lineRule="auto"/>
        <w:rPr>
          <w:rFonts w:ascii="Times New Roman" w:hAnsi="Times New Roman"/>
          <w:lang w:eastAsia="de-DE"/>
        </w:rPr>
      </w:pPr>
      <w:r w:rsidRPr="009D0D5C">
        <w:rPr>
          <w:rFonts w:ascii="Times New Roman" w:hAnsi="Times New Roman"/>
          <w:lang w:eastAsia="de-DE"/>
        </w:rPr>
        <w:t>„Wieso vorverlegen?" Seine Stimme klang ungläubig. „Damit noch weniger Leute Zeit haben? Man verlegt eine Hochzeit nach hinten, nicht nach vorne!"</w:t>
      </w:r>
    </w:p>
    <w:p w14:paraId="5D172D64" w14:textId="77777777" w:rsidR="009D0D5C" w:rsidRPr="009D0D5C" w:rsidRDefault="009D0D5C" w:rsidP="009D0D5C">
      <w:pPr>
        <w:spacing w:before="100" w:beforeAutospacing="1" w:after="100" w:afterAutospacing="1" w:line="240" w:lineRule="auto"/>
        <w:rPr>
          <w:rFonts w:ascii="Times New Roman" w:hAnsi="Times New Roman"/>
          <w:lang w:eastAsia="de-DE"/>
        </w:rPr>
      </w:pPr>
      <w:r w:rsidRPr="009D0D5C">
        <w:rPr>
          <w:rFonts w:ascii="Times New Roman" w:hAnsi="Times New Roman"/>
          <w:lang w:eastAsia="de-DE"/>
        </w:rPr>
        <w:t>Er konnte sie nicht überzeugen. Konnte er sie je überzeugen? Von irgendetwas?</w:t>
      </w:r>
    </w:p>
    <w:p w14:paraId="5D354246" w14:textId="77777777" w:rsidR="009D0D5C" w:rsidRPr="009D0D5C" w:rsidRDefault="009D0D5C" w:rsidP="009D0D5C">
      <w:pPr>
        <w:spacing w:before="100" w:beforeAutospacing="1" w:after="100" w:afterAutospacing="1" w:line="240" w:lineRule="auto"/>
        <w:rPr>
          <w:rFonts w:ascii="Times New Roman" w:hAnsi="Times New Roman"/>
          <w:lang w:eastAsia="de-DE"/>
        </w:rPr>
      </w:pPr>
      <w:r w:rsidRPr="009D0D5C">
        <w:rPr>
          <w:rFonts w:ascii="Times New Roman" w:hAnsi="Times New Roman"/>
          <w:lang w:eastAsia="de-DE"/>
        </w:rPr>
        <w:t>„Man verlegt eine Hochzeit nicht vor, mein Gott! Warum hat man es denn so eilig?" Die Worte hallten im Wageninneren wider. „Das ist doch der Bund für die Ewigkeit."</w:t>
      </w:r>
    </w:p>
    <w:p w14:paraId="5F3C5550" w14:textId="77777777" w:rsidR="009D0D5C" w:rsidRPr="009D0D5C" w:rsidRDefault="009D0D5C" w:rsidP="009D0D5C">
      <w:pPr>
        <w:spacing w:before="100" w:beforeAutospacing="1" w:after="100" w:afterAutospacing="1" w:line="240" w:lineRule="auto"/>
        <w:rPr>
          <w:rFonts w:ascii="Times New Roman" w:hAnsi="Times New Roman"/>
          <w:lang w:eastAsia="de-DE"/>
        </w:rPr>
      </w:pPr>
      <w:r w:rsidRPr="009D0D5C">
        <w:rPr>
          <w:rFonts w:ascii="Times New Roman" w:hAnsi="Times New Roman"/>
          <w:lang w:eastAsia="de-DE"/>
        </w:rPr>
        <w:t>Aber es kam, wie es kommen musste. Vorgezogene Termine, hastige Planungen. Ihre Eltern blieben fern – „haben Urlaub", sagten sie. In weiser Voraussicht, dass der Aufwand sich nicht lohnen würde für eine Ehe mit Verfallsdatum. Seine Eltern kamen, ahnungslos und hoffnungsvoll.</w:t>
      </w:r>
    </w:p>
    <w:p w14:paraId="28A1CEC2" w14:textId="77777777" w:rsidR="009D0D5C" w:rsidRPr="009D0D5C" w:rsidRDefault="009D0D5C" w:rsidP="009D0D5C">
      <w:pPr>
        <w:spacing w:before="100" w:beforeAutospacing="1" w:after="100" w:afterAutospacing="1" w:line="240" w:lineRule="auto"/>
        <w:rPr>
          <w:rFonts w:ascii="Times New Roman" w:hAnsi="Times New Roman"/>
          <w:lang w:eastAsia="de-DE"/>
        </w:rPr>
      </w:pPr>
      <w:r w:rsidRPr="009D0D5C">
        <w:rPr>
          <w:rFonts w:ascii="Times New Roman" w:hAnsi="Times New Roman"/>
          <w:lang w:eastAsia="de-DE"/>
        </w:rPr>
        <w:t>Im Ehering stand ein falsches Datum eingraviert. „Stellvertretend für die ganze Scheiße," würde er später sagen. Ein Fehler, der zur perfekten Metapher wurde.</w:t>
      </w:r>
    </w:p>
    <w:p w14:paraId="6285A325" w14:textId="77777777" w:rsidR="009D0D5C" w:rsidRPr="009D0D5C" w:rsidRDefault="009D0D5C" w:rsidP="009D0D5C">
      <w:pPr>
        <w:spacing w:before="100" w:beforeAutospacing="1" w:after="100" w:afterAutospacing="1" w:line="240" w:lineRule="auto"/>
        <w:rPr>
          <w:rFonts w:ascii="Times New Roman" w:hAnsi="Times New Roman"/>
          <w:lang w:eastAsia="de-DE"/>
        </w:rPr>
      </w:pPr>
      <w:r w:rsidRPr="009D0D5C">
        <w:rPr>
          <w:rFonts w:ascii="Times New Roman" w:hAnsi="Times New Roman"/>
          <w:lang w:eastAsia="de-DE"/>
        </w:rPr>
        <w:t>Keine Rosen im Brautstrauß. Sie mochte keine Rosen, behauptete sie. Erst später verstand er die Symbolik: Man kann sich an Dornen nicht stechen, wenn man die Blumen gar nicht erst anfasst.</w:t>
      </w:r>
    </w:p>
    <w:p w14:paraId="5DCE287C" w14:textId="77777777" w:rsidR="00DC37D1" w:rsidRPr="005C7CBC" w:rsidRDefault="00DC37D1" w:rsidP="00DC37D1">
      <w:pPr>
        <w:pStyle w:val="Tipptext"/>
        <w:rPr>
          <w:b/>
          <w:bCs/>
          <w:color w:val="auto"/>
          <w:sz w:val="28"/>
          <w:szCs w:val="28"/>
        </w:rPr>
      </w:pPr>
      <w:r w:rsidRPr="005C7CBC">
        <w:rPr>
          <w:b/>
          <w:bCs/>
          <w:color w:val="auto"/>
          <w:sz w:val="28"/>
          <w:szCs w:val="28"/>
        </w:rPr>
        <w:t>Der Tag selbst</w:t>
      </w:r>
    </w:p>
    <w:p w14:paraId="38FA1357" w14:textId="77777777" w:rsidR="00702C72" w:rsidRPr="00702C72" w:rsidRDefault="00702C72" w:rsidP="00702C72">
      <w:pPr>
        <w:spacing w:before="100" w:beforeAutospacing="1" w:after="100" w:afterAutospacing="1" w:line="240" w:lineRule="auto"/>
        <w:rPr>
          <w:rFonts w:ascii="Times New Roman" w:hAnsi="Times New Roman"/>
          <w:lang w:eastAsia="de-DE"/>
        </w:rPr>
      </w:pPr>
      <w:r w:rsidRPr="00702C72">
        <w:rPr>
          <w:rFonts w:ascii="Times New Roman" w:hAnsi="Times New Roman"/>
          <w:lang w:eastAsia="de-DE"/>
        </w:rPr>
        <w:t>Schon morgens beim Anziehen des Anzugs wusste er es. Jede Faser seines Seins schrie: „Das ist falsch. So grundlegend falsch."</w:t>
      </w:r>
    </w:p>
    <w:p w14:paraId="6CC4C20D" w14:textId="77777777" w:rsidR="00702C72" w:rsidRPr="00702C72" w:rsidRDefault="00702C72" w:rsidP="00702C72">
      <w:pPr>
        <w:spacing w:before="100" w:beforeAutospacing="1" w:after="100" w:afterAutospacing="1" w:line="240" w:lineRule="auto"/>
        <w:rPr>
          <w:rFonts w:ascii="Times New Roman" w:hAnsi="Times New Roman"/>
          <w:lang w:eastAsia="de-DE"/>
        </w:rPr>
      </w:pPr>
      <w:r w:rsidRPr="00702C72">
        <w:rPr>
          <w:rFonts w:ascii="Times New Roman" w:hAnsi="Times New Roman"/>
          <w:lang w:eastAsia="de-DE"/>
        </w:rPr>
        <w:t>Den ersten halben Tag grinste er so verbissen, dass Muskelkater seinen Hinterkopf plagte. Ein sardonisches Lächeln, die verkrampfte Maske einer Seele in Agonie – dahinter stand eine Bitterkeit, die er nur einmal im Leben so spürte. Beim nachmittäglichen Kaffee zwang er sich endlich, das irre Grinsen abzulegen. Seine Gesichtsmuskeln schmerzten von der Anstrengung des falschen Glücks.</w:t>
      </w:r>
    </w:p>
    <w:p w14:paraId="53555792" w14:textId="77777777" w:rsidR="00702C72" w:rsidRPr="00702C72" w:rsidRDefault="00702C72" w:rsidP="00702C72">
      <w:pPr>
        <w:spacing w:before="100" w:beforeAutospacing="1" w:after="100" w:afterAutospacing="1" w:line="240" w:lineRule="auto"/>
        <w:rPr>
          <w:rFonts w:ascii="Times New Roman" w:hAnsi="Times New Roman"/>
          <w:lang w:eastAsia="de-DE"/>
        </w:rPr>
      </w:pPr>
      <w:r w:rsidRPr="00702C72">
        <w:rPr>
          <w:rFonts w:ascii="Times New Roman" w:hAnsi="Times New Roman"/>
          <w:lang w:eastAsia="de-DE"/>
        </w:rPr>
        <w:t>Und doch – es war ein schöner Tag. Diese seltsame Dualität, die sein Leben bestimmte.</w:t>
      </w:r>
    </w:p>
    <w:p w14:paraId="5B917EAC" w14:textId="77777777" w:rsidR="00331DFD" w:rsidRPr="0051608C" w:rsidRDefault="00331DFD" w:rsidP="00331DFD">
      <w:pPr>
        <w:jc w:val="center"/>
        <w:rPr>
          <w:rFonts w:ascii="Times New Roman" w:hAnsi="Times New Roman"/>
        </w:rPr>
      </w:pPr>
    </w:p>
    <w:p w14:paraId="77B569EB" w14:textId="77777777" w:rsidR="00331DFD" w:rsidRPr="0051608C" w:rsidRDefault="00331DFD" w:rsidP="00331DFD">
      <w:pPr>
        <w:jc w:val="center"/>
        <w:rPr>
          <w:rFonts w:ascii="Times New Roman" w:hAnsi="Times New Roman"/>
        </w:rPr>
        <w:sectPr w:rsidR="00331DFD" w:rsidRPr="0051608C" w:rsidSect="00331DFD">
          <w:pgSz w:w="11906" w:h="16838" w:code="9"/>
          <w:pgMar w:top="1440" w:right="1440" w:bottom="1440" w:left="1440" w:header="720" w:footer="720" w:gutter="0"/>
          <w:pgNumType w:fmt="lowerRoman"/>
          <w:cols w:space="720"/>
          <w:docGrid w:linePitch="326" w:charSpace="-6350"/>
        </w:sectPr>
      </w:pPr>
    </w:p>
    <w:p w14:paraId="4523D92B" w14:textId="77777777" w:rsidR="00DC37D1" w:rsidRPr="005C7CBC" w:rsidRDefault="00DC37D1" w:rsidP="00DC37D1">
      <w:pPr>
        <w:pStyle w:val="Tipptext"/>
        <w:rPr>
          <w:b/>
          <w:bCs/>
          <w:color w:val="auto"/>
          <w:sz w:val="28"/>
          <w:szCs w:val="28"/>
        </w:rPr>
      </w:pPr>
      <w:r w:rsidRPr="005C7CBC">
        <w:rPr>
          <w:b/>
          <w:bCs/>
          <w:color w:val="auto"/>
          <w:sz w:val="28"/>
          <w:szCs w:val="28"/>
        </w:rPr>
        <w:lastRenderedPageBreak/>
        <w:t>Der Sportwagen und die Kollegen</w:t>
      </w:r>
    </w:p>
    <w:p w14:paraId="4A00B44D" w14:textId="77777777" w:rsidR="005E480F" w:rsidRPr="005E480F" w:rsidRDefault="005E480F" w:rsidP="005E480F">
      <w:pPr>
        <w:spacing w:before="100" w:beforeAutospacing="1" w:after="100" w:afterAutospacing="1" w:line="240" w:lineRule="auto"/>
        <w:rPr>
          <w:rFonts w:ascii="Times New Roman" w:hAnsi="Times New Roman"/>
          <w:lang w:eastAsia="de-DE"/>
        </w:rPr>
      </w:pPr>
      <w:r w:rsidRPr="005E480F">
        <w:rPr>
          <w:rFonts w:ascii="Times New Roman" w:hAnsi="Times New Roman"/>
          <w:lang w:eastAsia="de-DE"/>
        </w:rPr>
        <w:t>Seine Kollegen kamen von der Arbeit, gleich um die Ecke. Sie hatten sich kleine Reinraumhauben aufgesetzt – eine Anspielung auf ihre gemeinsame Arbeit. Ein Laken mit ausgeschnittenem Herz hatten sie vorbereitet, durch das er und Anne schreiten mussten. Danach Kaffee und Kuchen, Normalität spielen.</w:t>
      </w:r>
    </w:p>
    <w:p w14:paraId="1811BD8D" w14:textId="77777777" w:rsidR="005E480F" w:rsidRPr="005E480F" w:rsidRDefault="005E480F" w:rsidP="005E480F">
      <w:pPr>
        <w:spacing w:before="100" w:beforeAutospacing="1" w:after="100" w:afterAutospacing="1" w:line="240" w:lineRule="auto"/>
        <w:rPr>
          <w:rFonts w:ascii="Times New Roman" w:hAnsi="Times New Roman"/>
          <w:lang w:eastAsia="de-DE"/>
        </w:rPr>
      </w:pPr>
      <w:r w:rsidRPr="005E480F">
        <w:rPr>
          <w:rFonts w:ascii="Times New Roman" w:hAnsi="Times New Roman"/>
          <w:lang w:eastAsia="de-DE"/>
        </w:rPr>
        <w:t>Er kutschierte die Gäste in einem Jaguar F-Type R herum – 750 PS geballte Kraft, ein Last-Minute-Ersatz. Der ursprünglich geplante Wagen, versprochen von einem unzuverlässigen Freund, war nie aufgetaucht. Der Sportwagen glänzte mit einem weißen Blumengesteck in Herzform auf der Fronthaube – der Mittelmotor darunter brummte wie eine gezähmte Bestie. Julia und Thilo freuten sich über den improvisierten Autokorso, auch wenn er sich später nicht erinnern konnte, Anne je in diesem Wagen gefahren zu haben. Alles verschwamm in einem Nebel aus erzwungenem Lächeln.</w:t>
      </w:r>
    </w:p>
    <w:p w14:paraId="7BA179F3" w14:textId="77777777" w:rsidR="005E480F" w:rsidRPr="005E480F" w:rsidRDefault="005E480F" w:rsidP="005E480F">
      <w:pPr>
        <w:spacing w:before="100" w:beforeAutospacing="1" w:after="100" w:afterAutospacing="1" w:line="240" w:lineRule="auto"/>
        <w:rPr>
          <w:rFonts w:ascii="Times New Roman" w:hAnsi="Times New Roman"/>
          <w:lang w:eastAsia="de-DE"/>
        </w:rPr>
      </w:pPr>
      <w:r w:rsidRPr="005E480F">
        <w:rPr>
          <w:rFonts w:ascii="Times New Roman" w:hAnsi="Times New Roman"/>
          <w:lang w:eastAsia="de-DE"/>
        </w:rPr>
        <w:t>Aber für ihn stand schon damals fest, während er durch die Kurven glitt und seine Gäste lachten: „Das ist alles nicht richtig. Nichts davon ist richtig."</w:t>
      </w:r>
    </w:p>
    <w:p w14:paraId="7CD05429" w14:textId="77777777" w:rsidR="005E480F" w:rsidRPr="005E480F" w:rsidRDefault="005E480F" w:rsidP="005E480F">
      <w:pPr>
        <w:spacing w:before="100" w:beforeAutospacing="1" w:after="100" w:afterAutospacing="1" w:line="240" w:lineRule="auto"/>
        <w:rPr>
          <w:rFonts w:ascii="Times New Roman" w:hAnsi="Times New Roman"/>
          <w:lang w:eastAsia="de-DE"/>
        </w:rPr>
      </w:pPr>
      <w:r w:rsidRPr="005E480F">
        <w:rPr>
          <w:rFonts w:ascii="Times New Roman" w:hAnsi="Times New Roman"/>
          <w:lang w:eastAsia="de-DE"/>
        </w:rPr>
        <w:t>Nach der Hochzeit gab es zwei Wochen alter Schönheit – aber es war nur ein Flackern, wie eine Kerze kurz vor dem Erlöschen.</w:t>
      </w:r>
    </w:p>
    <w:p w14:paraId="5F39B6E2" w14:textId="77777777" w:rsidR="005E480F" w:rsidRPr="005E480F" w:rsidRDefault="005E480F" w:rsidP="005E480F">
      <w:pPr>
        <w:spacing w:before="100" w:beforeAutospacing="1" w:after="100" w:afterAutospacing="1" w:line="240" w:lineRule="auto"/>
        <w:rPr>
          <w:rFonts w:ascii="Times New Roman" w:hAnsi="Times New Roman"/>
          <w:lang w:eastAsia="de-DE"/>
        </w:rPr>
      </w:pPr>
      <w:r w:rsidRPr="005E480F">
        <w:rPr>
          <w:rFonts w:ascii="Times New Roman" w:hAnsi="Times New Roman"/>
          <w:lang w:eastAsia="de-DE"/>
        </w:rPr>
        <w:t>„Ich verwalte nur noch das Ende meiner Ehe" – das alte Mantra bekam ein Update. Verheiratet und bereits geschieden im Geist.</w:t>
      </w:r>
    </w:p>
    <w:p w14:paraId="65EE1423" w14:textId="77777777" w:rsidR="00DC37D1" w:rsidRPr="005C7CBC" w:rsidRDefault="00DC37D1" w:rsidP="00DC37D1">
      <w:pPr>
        <w:pStyle w:val="Tipptext"/>
        <w:rPr>
          <w:b/>
          <w:bCs/>
          <w:color w:val="auto"/>
          <w:sz w:val="28"/>
          <w:szCs w:val="28"/>
        </w:rPr>
      </w:pPr>
      <w:r w:rsidRPr="005C7CBC">
        <w:rPr>
          <w:b/>
          <w:bCs/>
          <w:color w:val="auto"/>
          <w:sz w:val="28"/>
          <w:szCs w:val="28"/>
        </w:rPr>
        <w:t>Die Heilbronn-Lüge (Ende 2016)</w:t>
      </w:r>
    </w:p>
    <w:p w14:paraId="01040086" w14:textId="77777777" w:rsidR="00B17DB9" w:rsidRPr="00B17DB9" w:rsidRDefault="00B17DB9" w:rsidP="00B17DB9">
      <w:pPr>
        <w:spacing w:before="100" w:beforeAutospacing="1" w:after="100" w:afterAutospacing="1" w:line="240" w:lineRule="auto"/>
        <w:rPr>
          <w:rFonts w:ascii="Times New Roman" w:hAnsi="Times New Roman"/>
          <w:lang w:eastAsia="de-DE"/>
        </w:rPr>
      </w:pPr>
      <w:r w:rsidRPr="00B17DB9">
        <w:rPr>
          <w:rFonts w:ascii="Times New Roman" w:hAnsi="Times New Roman"/>
          <w:lang w:eastAsia="de-DE"/>
        </w:rPr>
        <w:t>Die Endzeit hatte offiziell begonnen, auch wenn sie schon lange schwelte. Einmal fuhr er zu Otto, seinem Kumpel. Ein anderes Mal sagte sie: „Ich schlaf bei Dani."</w:t>
      </w:r>
    </w:p>
    <w:p w14:paraId="1194D2A6" w14:textId="77777777" w:rsidR="00B17DB9" w:rsidRPr="00B17DB9" w:rsidRDefault="00B17DB9" w:rsidP="00B17DB9">
      <w:pPr>
        <w:spacing w:before="100" w:beforeAutospacing="1" w:after="100" w:afterAutospacing="1" w:line="240" w:lineRule="auto"/>
        <w:rPr>
          <w:rFonts w:ascii="Times New Roman" w:hAnsi="Times New Roman"/>
          <w:lang w:eastAsia="de-DE"/>
        </w:rPr>
      </w:pPr>
      <w:r w:rsidRPr="00B17DB9">
        <w:rPr>
          <w:rFonts w:ascii="Times New Roman" w:hAnsi="Times New Roman"/>
          <w:lang w:eastAsia="de-DE"/>
        </w:rPr>
        <w:t>Am nächsten Morgen fragte er beiläufig: „Hat euch der Kleine schlafen lassen?" Danis Sohn war berüchtigt für seine nächtlichen Wachphasen.</w:t>
      </w:r>
    </w:p>
    <w:p w14:paraId="1561E61A" w14:textId="77777777" w:rsidR="00B17DB9" w:rsidRPr="00B17DB9" w:rsidRDefault="00B17DB9" w:rsidP="00B17DB9">
      <w:pPr>
        <w:spacing w:before="100" w:beforeAutospacing="1" w:after="100" w:afterAutospacing="1" w:line="240" w:lineRule="auto"/>
        <w:rPr>
          <w:rFonts w:ascii="Times New Roman" w:hAnsi="Times New Roman"/>
          <w:lang w:eastAsia="de-DE"/>
        </w:rPr>
      </w:pPr>
      <w:r w:rsidRPr="00B17DB9">
        <w:rPr>
          <w:rFonts w:ascii="Times New Roman" w:hAnsi="Times New Roman"/>
          <w:lang w:eastAsia="de-DE"/>
        </w:rPr>
        <w:t>Sie schaute ihn an. Vollkommene Verwirrung in ihren Augen. Als hätte er in einer fremden Sprache gesprochen.</w:t>
      </w:r>
    </w:p>
    <w:p w14:paraId="67C53079" w14:textId="77777777" w:rsidR="00B17DB9" w:rsidRDefault="00B17DB9" w:rsidP="00B17DB9">
      <w:pPr>
        <w:spacing w:before="100" w:beforeAutospacing="1" w:after="100" w:afterAutospacing="1" w:line="240" w:lineRule="auto"/>
        <w:rPr>
          <w:rFonts w:ascii="Times New Roman" w:hAnsi="Times New Roman"/>
          <w:lang w:eastAsia="de-DE"/>
        </w:rPr>
      </w:pPr>
      <w:r w:rsidRPr="00B17DB9">
        <w:rPr>
          <w:rFonts w:ascii="Times New Roman" w:hAnsi="Times New Roman"/>
          <w:lang w:eastAsia="de-DE"/>
        </w:rPr>
        <w:t xml:space="preserve">Später würde der USB-Stick mit versteckter Aufnahmefunktion die Wahrheit offenbaren: Heilbronn. Ein Monteur </w:t>
      </w:r>
      <w:proofErr w:type="gramStart"/>
      <w:r w:rsidRPr="00B17DB9">
        <w:rPr>
          <w:rFonts w:ascii="Times New Roman" w:hAnsi="Times New Roman"/>
          <w:lang w:eastAsia="de-DE"/>
        </w:rPr>
        <w:t>von ihrer Arbeit</w:t>
      </w:r>
      <w:proofErr w:type="gramEnd"/>
      <w:r w:rsidRPr="00B17DB9">
        <w:rPr>
          <w:rFonts w:ascii="Times New Roman" w:hAnsi="Times New Roman"/>
          <w:lang w:eastAsia="de-DE"/>
        </w:rPr>
        <w:t>. Ein fremdes Bett statt Danis Couch. Und plötzlich erklang Linkin Park in ihrer gemeinsamen Wohnung – die Musik eines anderen Mannes, eingeschleppt wie eine Infektion. Songs, die sie nie zuvor gehört hatte, wurden zum Soundtrack ihres Betrugs.</w:t>
      </w:r>
    </w:p>
    <w:p w14:paraId="22ECFCAE" w14:textId="77777777" w:rsidR="0025652F" w:rsidRPr="0051608C" w:rsidRDefault="0025652F" w:rsidP="0025652F">
      <w:pPr>
        <w:jc w:val="center"/>
        <w:rPr>
          <w:rFonts w:ascii="Times New Roman" w:hAnsi="Times New Roman"/>
        </w:rPr>
      </w:pPr>
    </w:p>
    <w:p w14:paraId="78A652D5" w14:textId="77777777" w:rsidR="0025652F" w:rsidRPr="0051608C" w:rsidRDefault="0025652F" w:rsidP="0025652F">
      <w:pPr>
        <w:jc w:val="center"/>
        <w:rPr>
          <w:rFonts w:ascii="Times New Roman" w:hAnsi="Times New Roman"/>
        </w:rPr>
        <w:sectPr w:rsidR="0025652F" w:rsidRPr="0051608C" w:rsidSect="0025652F">
          <w:pgSz w:w="11906" w:h="16838" w:code="9"/>
          <w:pgMar w:top="1440" w:right="1440" w:bottom="1440" w:left="1440" w:header="720" w:footer="720" w:gutter="0"/>
          <w:pgNumType w:fmt="lowerRoman"/>
          <w:cols w:space="720"/>
          <w:docGrid w:linePitch="326" w:charSpace="-6350"/>
        </w:sectPr>
      </w:pPr>
    </w:p>
    <w:p w14:paraId="06EABFE9" w14:textId="77777777" w:rsidR="000D4C38" w:rsidRPr="000D4C38" w:rsidRDefault="000D4C38" w:rsidP="000D4C38">
      <w:pPr>
        <w:spacing w:before="100" w:beforeAutospacing="1" w:after="100" w:afterAutospacing="1" w:line="240" w:lineRule="auto"/>
        <w:outlineLvl w:val="3"/>
        <w:rPr>
          <w:rFonts w:ascii="Times New Roman" w:hAnsi="Times New Roman"/>
          <w:b/>
          <w:bCs/>
          <w:lang w:eastAsia="de-DE"/>
        </w:rPr>
      </w:pPr>
      <w:r w:rsidRPr="000D4C38">
        <w:rPr>
          <w:rFonts w:ascii="Times New Roman" w:hAnsi="Times New Roman"/>
          <w:b/>
          <w:bCs/>
          <w:lang w:eastAsia="de-DE"/>
        </w:rPr>
        <w:lastRenderedPageBreak/>
        <w:t>Das Jahr der Verwaltung</w:t>
      </w:r>
    </w:p>
    <w:p w14:paraId="76D0F85A" w14:textId="77777777" w:rsidR="000D4C38" w:rsidRPr="000D4C38" w:rsidRDefault="000D4C38" w:rsidP="000D4C38">
      <w:pPr>
        <w:spacing w:before="100" w:beforeAutospacing="1" w:after="100" w:afterAutospacing="1" w:line="240" w:lineRule="auto"/>
        <w:rPr>
          <w:rFonts w:ascii="Times New Roman" w:hAnsi="Times New Roman"/>
          <w:lang w:eastAsia="de-DE"/>
        </w:rPr>
      </w:pPr>
      <w:r w:rsidRPr="000D4C38">
        <w:rPr>
          <w:rFonts w:ascii="Times New Roman" w:hAnsi="Times New Roman"/>
          <w:lang w:eastAsia="de-DE"/>
        </w:rPr>
        <w:t>Ein ganzes Jahr lang verwaltete er das Ende. Wie ein Insolvenzverwalter, der die Reste einer bankrotten Firma sortiert. Gefühlskonkurs angemeldet, aber die Abwicklung zog sich hin.</w:t>
      </w:r>
    </w:p>
    <w:p w14:paraId="49D48310" w14:textId="77777777" w:rsidR="000D4C38" w:rsidRPr="000D4C38" w:rsidRDefault="000D4C38" w:rsidP="000D4C38">
      <w:pPr>
        <w:spacing w:before="100" w:beforeAutospacing="1" w:after="100" w:afterAutospacing="1" w:line="240" w:lineRule="auto"/>
        <w:rPr>
          <w:rFonts w:ascii="Times New Roman" w:hAnsi="Times New Roman"/>
          <w:lang w:eastAsia="de-DE"/>
        </w:rPr>
      </w:pPr>
      <w:r w:rsidRPr="000D4C38">
        <w:rPr>
          <w:rFonts w:ascii="Times New Roman" w:hAnsi="Times New Roman"/>
          <w:lang w:eastAsia="de-DE"/>
        </w:rPr>
        <w:t>Jeden Morgen der gleiche Gedanke beim Aufwachen: „Noch ein Tag." Jeden Abend beim Einschlafen: „Ein Tag weniger."</w:t>
      </w:r>
    </w:p>
    <w:p w14:paraId="7D1381C3" w14:textId="5CDC1573" w:rsidR="000D4C38" w:rsidRPr="0051608C" w:rsidRDefault="000D4C38" w:rsidP="00B17DB9">
      <w:pPr>
        <w:spacing w:before="100" w:beforeAutospacing="1" w:after="100" w:afterAutospacing="1" w:line="240" w:lineRule="auto"/>
        <w:rPr>
          <w:rFonts w:ascii="Times New Roman" w:hAnsi="Times New Roman"/>
          <w:lang w:eastAsia="de-DE"/>
        </w:rPr>
      </w:pPr>
      <w:r w:rsidRPr="000D4C38">
        <w:rPr>
          <w:rFonts w:ascii="Times New Roman" w:hAnsi="Times New Roman"/>
          <w:lang w:eastAsia="de-DE"/>
        </w:rPr>
        <w:t>Die Hochzeit war keine Krönung gewesen, sondern der Anfang vom Ende. Ein Paradox, eingraviert mit falschem Datum, besiegelt ohne Rosen. Eine Ehe, die tot geboren wurde und trotzdem ein Jahr brauchte, um zu sterben.</w:t>
      </w:r>
    </w:p>
    <w:p w14:paraId="7CC82E32" w14:textId="77777777" w:rsidR="00B711C0" w:rsidRPr="00B17DB9" w:rsidRDefault="00B711C0" w:rsidP="00B17DB9">
      <w:pPr>
        <w:spacing w:before="100" w:beforeAutospacing="1" w:after="100" w:afterAutospacing="1" w:line="240" w:lineRule="auto"/>
        <w:rPr>
          <w:rFonts w:ascii="Times New Roman" w:hAnsi="Times New Roman"/>
          <w:lang w:eastAsia="de-DE"/>
        </w:rPr>
      </w:pPr>
    </w:p>
    <w:p w14:paraId="3D66DCB2" w14:textId="77777777" w:rsidR="00331DFD" w:rsidRPr="0051608C" w:rsidRDefault="00331DFD" w:rsidP="00331DFD">
      <w:pPr>
        <w:jc w:val="center"/>
        <w:rPr>
          <w:rFonts w:ascii="Times New Roman" w:hAnsi="Times New Roman"/>
        </w:rPr>
      </w:pPr>
      <w:bookmarkStart w:id="0" w:name="_Hlk208187401"/>
    </w:p>
    <w:p w14:paraId="2E2D72F4" w14:textId="77777777" w:rsidR="00331DFD" w:rsidRPr="0051608C" w:rsidRDefault="00331DFD" w:rsidP="00331DFD">
      <w:pPr>
        <w:jc w:val="center"/>
        <w:rPr>
          <w:rFonts w:ascii="Times New Roman" w:hAnsi="Times New Roman"/>
        </w:rPr>
        <w:sectPr w:rsidR="00331DFD" w:rsidRPr="0051608C" w:rsidSect="00331DFD">
          <w:pgSz w:w="11906" w:h="16838" w:code="9"/>
          <w:pgMar w:top="1440" w:right="1440" w:bottom="1440" w:left="1440" w:header="720" w:footer="720" w:gutter="0"/>
          <w:pgNumType w:fmt="lowerRoman"/>
          <w:cols w:space="720"/>
          <w:docGrid w:linePitch="326" w:charSpace="-6350"/>
        </w:sectPr>
      </w:pPr>
    </w:p>
    <w:bookmarkEnd w:id="0"/>
    <w:p w14:paraId="166D367C" w14:textId="77777777" w:rsidR="00DC37D1" w:rsidRPr="0051608C" w:rsidRDefault="00DC37D1" w:rsidP="00DC37D1">
      <w:pPr>
        <w:pStyle w:val="Tipptext"/>
        <w:rPr>
          <w:b/>
          <w:bCs/>
          <w:color w:val="auto"/>
          <w:sz w:val="36"/>
          <w:szCs w:val="36"/>
        </w:rPr>
      </w:pPr>
      <w:r w:rsidRPr="0051608C">
        <w:rPr>
          <w:b/>
          <w:bCs/>
          <w:color w:val="auto"/>
          <w:sz w:val="36"/>
          <w:szCs w:val="36"/>
        </w:rPr>
        <w:lastRenderedPageBreak/>
        <w:t>Akt V: Die Befreiung und ihre Hölle (Weihnachten 2016 – April 2017)</w:t>
      </w:r>
    </w:p>
    <w:p w14:paraId="76CFEB17" w14:textId="77777777" w:rsidR="00DC37D1" w:rsidRPr="005C7CBC" w:rsidRDefault="00DC37D1" w:rsidP="00DC37D1">
      <w:pPr>
        <w:pStyle w:val="Tipptext"/>
        <w:rPr>
          <w:b/>
          <w:bCs/>
          <w:color w:val="auto"/>
          <w:sz w:val="28"/>
          <w:szCs w:val="28"/>
        </w:rPr>
      </w:pPr>
      <w:r w:rsidRPr="005C7CBC">
        <w:rPr>
          <w:b/>
          <w:bCs/>
          <w:color w:val="auto"/>
          <w:sz w:val="28"/>
          <w:szCs w:val="28"/>
        </w:rPr>
        <w:t>Weihnachten</w:t>
      </w:r>
    </w:p>
    <w:p w14:paraId="092AC23E" w14:textId="77777777" w:rsidR="00893883" w:rsidRPr="00893883" w:rsidRDefault="00893883" w:rsidP="00893883">
      <w:pPr>
        <w:spacing w:before="100" w:beforeAutospacing="1" w:after="100" w:afterAutospacing="1" w:line="240" w:lineRule="auto"/>
        <w:rPr>
          <w:rFonts w:ascii="Times New Roman" w:hAnsi="Times New Roman"/>
          <w:lang w:eastAsia="de-DE"/>
        </w:rPr>
      </w:pPr>
      <w:r w:rsidRPr="00893883">
        <w:rPr>
          <w:rFonts w:ascii="Times New Roman" w:hAnsi="Times New Roman"/>
          <w:lang w:eastAsia="de-DE"/>
        </w:rPr>
        <w:t>Ihre Familie kam zu Weihnachten, seine nicht – ein Glück, denn die Wohnung platzte aus allen Nähten. Annes Chefin war da mit ihrem Lebensgefährten, der ein Akkordeon mitgebracht hatte und lauthals dazu sang. Alle stampften mit den Hacken auf dem Boden – ein Rhythmus, der durch die Wände drang. Man hörte es noch zwei Wohnungen weiter. Der Nachbar würde ihn vier Jahre später darauf ansprechen: „Was war denn da los an Weihnachten damals?" Ein rauschendes Fest, das in dieser Form niemand vergessen würde.</w:t>
      </w:r>
    </w:p>
    <w:p w14:paraId="486A7394" w14:textId="77777777" w:rsidR="00893883" w:rsidRPr="00893883" w:rsidRDefault="00893883" w:rsidP="00893883">
      <w:pPr>
        <w:spacing w:before="100" w:beforeAutospacing="1" w:after="100" w:afterAutospacing="1" w:line="240" w:lineRule="auto"/>
        <w:rPr>
          <w:rFonts w:ascii="Times New Roman" w:hAnsi="Times New Roman"/>
          <w:lang w:eastAsia="de-DE"/>
        </w:rPr>
      </w:pPr>
      <w:r w:rsidRPr="00893883">
        <w:rPr>
          <w:rFonts w:ascii="Times New Roman" w:hAnsi="Times New Roman"/>
          <w:lang w:eastAsia="de-DE"/>
        </w:rPr>
        <w:t>Es war laut, ausgelassen, betrunken. Ein schönes Fest, eigentlich. Das Paradox ihres Lebens in Miniatur.</w:t>
      </w:r>
    </w:p>
    <w:p w14:paraId="25F96875" w14:textId="77777777" w:rsidR="00DC37D1" w:rsidRPr="005C7CBC" w:rsidRDefault="00DC37D1" w:rsidP="00DC37D1">
      <w:pPr>
        <w:pStyle w:val="Tipptext"/>
        <w:rPr>
          <w:b/>
          <w:bCs/>
          <w:color w:val="auto"/>
          <w:sz w:val="28"/>
          <w:szCs w:val="28"/>
        </w:rPr>
      </w:pPr>
      <w:r w:rsidRPr="005C7CBC">
        <w:rPr>
          <w:b/>
          <w:bCs/>
          <w:color w:val="auto"/>
          <w:sz w:val="28"/>
          <w:szCs w:val="28"/>
        </w:rPr>
        <w:t>Silvester</w:t>
      </w:r>
    </w:p>
    <w:p w14:paraId="23FC3137" w14:textId="77777777" w:rsidR="0013695C" w:rsidRPr="0013695C" w:rsidRDefault="0013695C" w:rsidP="0013695C">
      <w:pPr>
        <w:spacing w:before="100" w:beforeAutospacing="1" w:after="100" w:afterAutospacing="1" w:line="240" w:lineRule="auto"/>
        <w:rPr>
          <w:rFonts w:ascii="Times New Roman" w:hAnsi="Times New Roman"/>
          <w:lang w:eastAsia="de-DE"/>
        </w:rPr>
      </w:pPr>
      <w:r w:rsidRPr="0013695C">
        <w:rPr>
          <w:rFonts w:ascii="Times New Roman" w:hAnsi="Times New Roman"/>
          <w:lang w:eastAsia="de-DE"/>
        </w:rPr>
        <w:t>Die Tage zwischen den Jahren verstrichen in relativer Ruhe. So ruhig, wie es eben sein kann, wenn das Fundament bereits Risse zeigt und beide warten, wer den ersten Stein herausbricht.</w:t>
      </w:r>
    </w:p>
    <w:p w14:paraId="1CF8DB3B" w14:textId="77777777" w:rsidR="0013695C" w:rsidRPr="0013695C" w:rsidRDefault="0013695C" w:rsidP="0013695C">
      <w:pPr>
        <w:spacing w:before="100" w:beforeAutospacing="1" w:after="100" w:afterAutospacing="1" w:line="240" w:lineRule="auto"/>
        <w:rPr>
          <w:rFonts w:ascii="Times New Roman" w:hAnsi="Times New Roman"/>
          <w:lang w:eastAsia="de-DE"/>
        </w:rPr>
      </w:pPr>
      <w:r w:rsidRPr="0013695C">
        <w:rPr>
          <w:rFonts w:ascii="Times New Roman" w:hAnsi="Times New Roman"/>
          <w:lang w:eastAsia="de-DE"/>
        </w:rPr>
        <w:t>Silvesterabend kam mit vielen Freunden, die Familie war bereits abgereist. Er trank hemmungslos – nicht bis zum Filmriss, aber genug, um alle Filter zu verlieren. Es war seine Art geworden, diese Abende zu überstehen. Am Neujahrsmorgen 2017 pulsierte der Restalkohol in seinem Schädel, Schlafmangel zerrte an seinen Nerven. Alle Schutzmechanismen waren ausgefallen. Sie sagte etwas. Das Thema war irrelevant – es hätte alles sein können.</w:t>
      </w:r>
    </w:p>
    <w:p w14:paraId="742AE00D" w14:textId="77777777" w:rsidR="00DC37D1" w:rsidRPr="005C7CBC" w:rsidRDefault="00DC37D1" w:rsidP="00DC37D1">
      <w:pPr>
        <w:pStyle w:val="Tipptext"/>
        <w:rPr>
          <w:b/>
          <w:bCs/>
          <w:color w:val="auto"/>
          <w:sz w:val="28"/>
          <w:szCs w:val="28"/>
        </w:rPr>
      </w:pPr>
      <w:r w:rsidRPr="005C7CBC">
        <w:rPr>
          <w:b/>
          <w:bCs/>
          <w:color w:val="auto"/>
          <w:sz w:val="28"/>
          <w:szCs w:val="28"/>
        </w:rPr>
        <w:t>Der Faden riss.</w:t>
      </w:r>
    </w:p>
    <w:p w14:paraId="4B9FF7E8" w14:textId="77777777" w:rsidR="009C10F8" w:rsidRPr="009C10F8" w:rsidRDefault="009C10F8" w:rsidP="009C10F8">
      <w:pPr>
        <w:spacing w:before="100" w:beforeAutospacing="1" w:after="100" w:afterAutospacing="1" w:line="240" w:lineRule="auto"/>
        <w:rPr>
          <w:rFonts w:ascii="Times New Roman" w:hAnsi="Times New Roman"/>
          <w:lang w:eastAsia="de-DE"/>
        </w:rPr>
      </w:pPr>
      <w:r w:rsidRPr="009C10F8">
        <w:rPr>
          <w:rFonts w:ascii="Times New Roman" w:hAnsi="Times New Roman"/>
          <w:lang w:eastAsia="de-DE"/>
        </w:rPr>
        <w:t>Nicht langsam, nicht nach reiflicher Überlegung. Von einer Sekunde auf die andere war es vorbei. Ein Schnitt, so sauber wie brutal. Der größte Dorn wurde endlich gezogen – nicht vorsichtig, sondern mit einem Ruck, der alles aufriss. Sofort machte er Nägel mit Köpfen. Der Familienchat wurde informiert, die Nachricht kurz und endgültig. Alle Brücken in Flammen aufgegangen, keine Rückzugsmöglichkeit mehr.</w:t>
      </w:r>
    </w:p>
    <w:p w14:paraId="52F64B8F" w14:textId="77777777" w:rsidR="009C10F8" w:rsidRDefault="009C10F8" w:rsidP="009C10F8">
      <w:pPr>
        <w:spacing w:before="100" w:beforeAutospacing="1" w:after="100" w:afterAutospacing="1" w:line="240" w:lineRule="auto"/>
        <w:rPr>
          <w:rFonts w:ascii="Times New Roman" w:hAnsi="Times New Roman"/>
          <w:lang w:eastAsia="de-DE"/>
        </w:rPr>
      </w:pPr>
      <w:r w:rsidRPr="009C10F8">
        <w:rPr>
          <w:rFonts w:ascii="Times New Roman" w:hAnsi="Times New Roman"/>
          <w:lang w:eastAsia="de-DE"/>
        </w:rPr>
        <w:t>„Wie eine Befreiung," würde er später sagen. Als hätte jemand nach Jahren endlich das Fenster in einem stickigen Raum geöffnet.</w:t>
      </w:r>
    </w:p>
    <w:p w14:paraId="766D0472" w14:textId="77777777" w:rsidR="002C12BB" w:rsidRPr="0051608C" w:rsidRDefault="002C12BB" w:rsidP="002C12BB">
      <w:pPr>
        <w:jc w:val="center"/>
        <w:rPr>
          <w:rFonts w:ascii="Times New Roman" w:hAnsi="Times New Roman"/>
        </w:rPr>
      </w:pPr>
    </w:p>
    <w:p w14:paraId="4F50856B" w14:textId="77777777" w:rsidR="002C12BB" w:rsidRPr="0051608C" w:rsidRDefault="002C12BB" w:rsidP="002C12BB">
      <w:pPr>
        <w:jc w:val="center"/>
        <w:rPr>
          <w:rFonts w:ascii="Times New Roman" w:hAnsi="Times New Roman"/>
        </w:rPr>
        <w:sectPr w:rsidR="002C12BB" w:rsidRPr="0051608C" w:rsidSect="002C12BB">
          <w:pgSz w:w="11906" w:h="16838" w:code="9"/>
          <w:pgMar w:top="1440" w:right="1440" w:bottom="1440" w:left="1440" w:header="720" w:footer="720" w:gutter="0"/>
          <w:pgNumType w:fmt="lowerRoman"/>
          <w:cols w:space="720"/>
          <w:docGrid w:linePitch="326" w:charSpace="-6350"/>
        </w:sectPr>
      </w:pPr>
    </w:p>
    <w:p w14:paraId="360D586A" w14:textId="77777777" w:rsidR="00DC37D1" w:rsidRPr="005C7CBC" w:rsidRDefault="00DC37D1" w:rsidP="00DC37D1">
      <w:pPr>
        <w:pStyle w:val="Tipptext"/>
        <w:rPr>
          <w:b/>
          <w:bCs/>
          <w:color w:val="auto"/>
          <w:sz w:val="28"/>
          <w:szCs w:val="28"/>
        </w:rPr>
      </w:pPr>
      <w:r w:rsidRPr="005C7CBC">
        <w:rPr>
          <w:b/>
          <w:bCs/>
          <w:color w:val="auto"/>
          <w:sz w:val="28"/>
          <w:szCs w:val="28"/>
        </w:rPr>
        <w:lastRenderedPageBreak/>
        <w:t>WG-Hölle</w:t>
      </w:r>
    </w:p>
    <w:p w14:paraId="3632F565" w14:textId="77777777" w:rsidR="00DF1D05" w:rsidRPr="00DF1D05" w:rsidRDefault="00DF1D05" w:rsidP="00DF1D05">
      <w:pPr>
        <w:spacing w:before="100" w:beforeAutospacing="1" w:after="100" w:afterAutospacing="1" w:line="240" w:lineRule="auto"/>
        <w:rPr>
          <w:rFonts w:ascii="Times New Roman" w:hAnsi="Times New Roman"/>
          <w:lang w:eastAsia="de-DE"/>
        </w:rPr>
      </w:pPr>
      <w:r w:rsidRPr="00DF1D05">
        <w:rPr>
          <w:rFonts w:ascii="Times New Roman" w:hAnsi="Times New Roman"/>
          <w:lang w:eastAsia="de-DE"/>
        </w:rPr>
        <w:t>Aber ein gerissener Faden bedeutet nicht, dass man sofort auseinanderfällt. Die Physik der Trennung folgt eigenen Gesetzen. Vier Monate WG-Hölle folgten – eine Wohnung, zwei Menschen, die sich bereits verloren hatten, aber noch aneinander gekettet waren. Trotz intensivster Bemühungen und Aktivierung aller Connections dauerte es bis April. Der Wohnungsmarkt war brutal.</w:t>
      </w:r>
    </w:p>
    <w:p w14:paraId="5BFCFC8E" w14:textId="77777777" w:rsidR="00DF1D05" w:rsidRPr="00DF1D05" w:rsidRDefault="00DF1D05" w:rsidP="00DF1D05">
      <w:pPr>
        <w:spacing w:before="100" w:beforeAutospacing="1" w:after="100" w:afterAutospacing="1" w:line="240" w:lineRule="auto"/>
        <w:rPr>
          <w:rFonts w:ascii="Times New Roman" w:hAnsi="Times New Roman"/>
          <w:lang w:eastAsia="de-DE"/>
        </w:rPr>
      </w:pPr>
      <w:r w:rsidRPr="00DF1D05">
        <w:rPr>
          <w:rFonts w:ascii="Times New Roman" w:hAnsi="Times New Roman"/>
          <w:lang w:eastAsia="de-DE"/>
        </w:rPr>
        <w:t>Er hauste im Kinderzimmer – natürlich bekam er das kleinere Zimmer. Sie thronte im Wohn- und Schlafzimmer. Die räumliche Aufteilung spiegelte die emotionale Hierarchie. Während sie mit Sebastian telefonierte, saß er in seinem provisorischen Refugium. Die Wände waren dünn, ihre Stimme drang durch wie das Schlagen von Poes verräterischem Herzen unter den Dielen. Jedes Lachen, jedes geflüsterte Wort ein Stich. Er griff zur Flasche – jeden Abend dieselbe Medizin gegen das Mithören-Müssen. Der Alkohol dämpfte die Stimmen, machte die Realität erträglicher, verschwommener.</w:t>
      </w:r>
    </w:p>
    <w:p w14:paraId="1B6FA7E1" w14:textId="77777777" w:rsidR="00DC37D1" w:rsidRPr="005C7CBC" w:rsidRDefault="00DC37D1" w:rsidP="00DC37D1">
      <w:pPr>
        <w:pStyle w:val="Tipptext"/>
        <w:rPr>
          <w:b/>
          <w:bCs/>
          <w:color w:val="auto"/>
          <w:sz w:val="28"/>
          <w:szCs w:val="28"/>
        </w:rPr>
      </w:pPr>
      <w:r w:rsidRPr="005C7CBC">
        <w:rPr>
          <w:b/>
          <w:bCs/>
          <w:color w:val="auto"/>
          <w:sz w:val="28"/>
          <w:szCs w:val="28"/>
        </w:rPr>
        <w:t>Der USB-Stick</w:t>
      </w:r>
    </w:p>
    <w:p w14:paraId="425D5F45" w14:textId="77777777" w:rsidR="00767E8A" w:rsidRPr="00767E8A" w:rsidRDefault="00767E8A" w:rsidP="00767E8A">
      <w:pPr>
        <w:spacing w:before="100" w:beforeAutospacing="1" w:after="100" w:afterAutospacing="1" w:line="240" w:lineRule="auto"/>
        <w:rPr>
          <w:rFonts w:ascii="Times New Roman" w:hAnsi="Times New Roman"/>
          <w:lang w:eastAsia="de-DE"/>
        </w:rPr>
      </w:pPr>
      <w:r w:rsidRPr="00767E8A">
        <w:rPr>
          <w:rFonts w:ascii="Times New Roman" w:hAnsi="Times New Roman"/>
          <w:lang w:eastAsia="de-DE"/>
        </w:rPr>
        <w:t>Die Wahrheit kam auf Umwegen. Das gemeinsame Konto machte direkte Amazon-Bestellungen unmöglich, also wurden Julia und Patrick, ein befreundetes Pärchen, zu Komplizen seiner digitalen Spionage. Was er bestellte, war ein USB-Stick mit versteckter Aufnahmefunktion – sah aus wie ein gewöhnlicher Datenspeicher, war aber ein digitales Ohr.</w:t>
      </w:r>
    </w:p>
    <w:p w14:paraId="131CB45C" w14:textId="77777777" w:rsidR="00767E8A" w:rsidRPr="00767E8A" w:rsidRDefault="00767E8A" w:rsidP="00767E8A">
      <w:pPr>
        <w:spacing w:before="100" w:beforeAutospacing="1" w:after="100" w:afterAutospacing="1" w:line="240" w:lineRule="auto"/>
        <w:rPr>
          <w:rFonts w:ascii="Times New Roman" w:hAnsi="Times New Roman"/>
          <w:lang w:eastAsia="de-DE"/>
        </w:rPr>
      </w:pPr>
      <w:r w:rsidRPr="00767E8A">
        <w:rPr>
          <w:rFonts w:ascii="Times New Roman" w:hAnsi="Times New Roman"/>
          <w:lang w:eastAsia="de-DE"/>
        </w:rPr>
        <w:t>„Achtunddreißig Euro für die Wahrheit," sagte er zu Julia. „Billiger als eine Therapie," antwortete sie.</w:t>
      </w:r>
    </w:p>
    <w:p w14:paraId="4F3FDC2D" w14:textId="77777777" w:rsidR="00767E8A" w:rsidRPr="00767E8A" w:rsidRDefault="00767E8A" w:rsidP="00767E8A">
      <w:pPr>
        <w:spacing w:before="100" w:beforeAutospacing="1" w:after="100" w:afterAutospacing="1" w:line="240" w:lineRule="auto"/>
        <w:rPr>
          <w:rFonts w:ascii="Times New Roman" w:hAnsi="Times New Roman"/>
          <w:lang w:eastAsia="de-DE"/>
        </w:rPr>
      </w:pPr>
      <w:r w:rsidRPr="00767E8A">
        <w:rPr>
          <w:rFonts w:ascii="Times New Roman" w:hAnsi="Times New Roman"/>
          <w:lang w:eastAsia="de-DE"/>
        </w:rPr>
        <w:t>Der Stick kam in neutraler Verpackung. Die Übergabe glich einem konspirativen Treffen – auf dem Parkplatz, zwischen zwei Autos, schnell und diskret. „Pass auf dich auf," sagte Julia, und sie meinte nicht den Stick.</w:t>
      </w:r>
    </w:p>
    <w:p w14:paraId="5FEE915F" w14:textId="77777777" w:rsidR="00767E8A" w:rsidRPr="00767E8A" w:rsidRDefault="00767E8A" w:rsidP="00767E8A">
      <w:pPr>
        <w:spacing w:before="100" w:beforeAutospacing="1" w:after="100" w:afterAutospacing="1" w:line="240" w:lineRule="auto"/>
        <w:rPr>
          <w:rFonts w:ascii="Times New Roman" w:hAnsi="Times New Roman"/>
          <w:lang w:eastAsia="de-DE"/>
        </w:rPr>
      </w:pPr>
      <w:r w:rsidRPr="00767E8A">
        <w:rPr>
          <w:rFonts w:ascii="Times New Roman" w:hAnsi="Times New Roman"/>
          <w:lang w:eastAsia="de-DE"/>
        </w:rPr>
        <w:t>Er schmuggelte das Gerät in ihre Handtasche, platzierte es zwischen Lippenstift und Hausschlüssel. Später, mit Kopfhörern im Ohr, lauschte er den Aufnahmen. Die Bestätigung kam schnell, und auch Unerwartetes offenbarte sich – der Rückbezug auf die angebliche Dani-Übernachtung wurde zur digitalen Gewissheit. Gespräche mit Sebastian füllten die Aufnahme. Aber nie ein Wort über ihn – er war bereits gelöscht, während er noch physisch anwesend war. Ein Gespenst in der eigenen Wohnung, unsichtbar selbst in ihren privatesten Gesprächen.</w:t>
      </w:r>
    </w:p>
    <w:p w14:paraId="5E4BE059" w14:textId="77777777" w:rsidR="00767E8A" w:rsidRDefault="00767E8A" w:rsidP="00767E8A">
      <w:pPr>
        <w:spacing w:before="100" w:beforeAutospacing="1" w:after="100" w:afterAutospacing="1" w:line="240" w:lineRule="auto"/>
        <w:rPr>
          <w:rFonts w:ascii="Times New Roman" w:hAnsi="Times New Roman"/>
          <w:lang w:eastAsia="de-DE"/>
        </w:rPr>
      </w:pPr>
      <w:r w:rsidRPr="00767E8A">
        <w:rPr>
          <w:rFonts w:ascii="Times New Roman" w:hAnsi="Times New Roman"/>
          <w:lang w:eastAsia="de-DE"/>
        </w:rPr>
        <w:t xml:space="preserve">Mit dem digitalen Beweis in den Ohren ging er ins Wohnzimmer. „Du hast doch mit dem aus Heilbronn geschlafen." Sie versuchte zu leugnen, zu drehen, zu wenden – das alte Spiel, die bekannte </w:t>
      </w:r>
      <w:proofErr w:type="gramStart"/>
      <w:r w:rsidRPr="00767E8A">
        <w:rPr>
          <w:rFonts w:ascii="Times New Roman" w:hAnsi="Times New Roman"/>
          <w:lang w:eastAsia="de-DE"/>
        </w:rPr>
        <w:t>Choreographie</w:t>
      </w:r>
      <w:proofErr w:type="gramEnd"/>
      <w:r w:rsidRPr="00767E8A">
        <w:rPr>
          <w:rFonts w:ascii="Times New Roman" w:hAnsi="Times New Roman"/>
          <w:lang w:eastAsia="de-DE"/>
        </w:rPr>
        <w:t>. „Komm, sei ehrlich." Und dann, überraschend, gab sie es zu. Ein ehrlicher Moment in einem Ozean aus Lügen. Die Kraft, die er in diesem Augenblick spürte, war nicht Triumph, sondern pure Klarheit.</w:t>
      </w:r>
    </w:p>
    <w:p w14:paraId="6253206D" w14:textId="77777777" w:rsidR="002C12BB" w:rsidRPr="0051608C" w:rsidRDefault="002C12BB" w:rsidP="002C12BB">
      <w:pPr>
        <w:jc w:val="center"/>
        <w:rPr>
          <w:rFonts w:ascii="Times New Roman" w:hAnsi="Times New Roman"/>
        </w:rPr>
      </w:pPr>
    </w:p>
    <w:p w14:paraId="2A0FCEEA" w14:textId="77777777" w:rsidR="002C12BB" w:rsidRPr="0051608C" w:rsidRDefault="002C12BB" w:rsidP="002C12BB">
      <w:pPr>
        <w:jc w:val="center"/>
        <w:rPr>
          <w:rFonts w:ascii="Times New Roman" w:hAnsi="Times New Roman"/>
        </w:rPr>
        <w:sectPr w:rsidR="002C12BB" w:rsidRPr="0051608C" w:rsidSect="002C12BB">
          <w:pgSz w:w="11906" w:h="16838" w:code="9"/>
          <w:pgMar w:top="1440" w:right="1440" w:bottom="1440" w:left="1440" w:header="720" w:footer="720" w:gutter="0"/>
          <w:pgNumType w:fmt="lowerRoman"/>
          <w:cols w:space="720"/>
          <w:docGrid w:linePitch="326" w:charSpace="-6350"/>
        </w:sectPr>
      </w:pPr>
    </w:p>
    <w:p w14:paraId="1E0E8ED6" w14:textId="77777777" w:rsidR="00DC37D1" w:rsidRPr="005C7CBC" w:rsidRDefault="00DC37D1" w:rsidP="00DC37D1">
      <w:pPr>
        <w:pStyle w:val="Tipptext"/>
        <w:rPr>
          <w:b/>
          <w:bCs/>
          <w:color w:val="auto"/>
          <w:sz w:val="28"/>
          <w:szCs w:val="28"/>
        </w:rPr>
      </w:pPr>
      <w:r w:rsidRPr="005C7CBC">
        <w:rPr>
          <w:b/>
          <w:bCs/>
          <w:color w:val="auto"/>
          <w:sz w:val="28"/>
          <w:szCs w:val="28"/>
        </w:rPr>
        <w:lastRenderedPageBreak/>
        <w:t>Der Brief</w:t>
      </w:r>
    </w:p>
    <w:p w14:paraId="230F0B48" w14:textId="77777777" w:rsidR="005D1A13" w:rsidRDefault="00D76190" w:rsidP="00DC37D1">
      <w:pPr>
        <w:pStyle w:val="Tipptext"/>
        <w:rPr>
          <w:rFonts w:ascii="Times New Roman" w:hAnsi="Times New Roman"/>
          <w:color w:val="auto"/>
          <w:lang w:eastAsia="de-DE"/>
        </w:rPr>
      </w:pPr>
      <w:r w:rsidRPr="0054370A">
        <w:rPr>
          <w:rFonts w:ascii="Times New Roman" w:hAnsi="Times New Roman"/>
          <w:color w:val="auto"/>
          <w:lang w:eastAsia="de-DE"/>
        </w:rPr>
        <w:t xml:space="preserve">Zwischen ihren Kissen fand er später einen Brief, hastig hingekritzelt am 21. März 2017, nie abgeschickt: </w:t>
      </w:r>
    </w:p>
    <w:p w14:paraId="47D39162" w14:textId="77777777" w:rsidR="005D1A13" w:rsidRDefault="00D76190" w:rsidP="00DC37D1">
      <w:pPr>
        <w:pStyle w:val="Tipptext"/>
        <w:rPr>
          <w:rFonts w:ascii="Times New Roman" w:hAnsi="Times New Roman"/>
          <w:color w:val="auto"/>
          <w:lang w:eastAsia="de-DE"/>
        </w:rPr>
      </w:pPr>
      <w:r w:rsidRPr="0054370A">
        <w:rPr>
          <w:rFonts w:ascii="Times New Roman" w:hAnsi="Times New Roman"/>
          <w:color w:val="auto"/>
          <w:lang w:eastAsia="de-DE"/>
        </w:rPr>
        <w:t xml:space="preserve">„Warum Zeit </w:t>
      </w:r>
      <w:proofErr w:type="gramStart"/>
      <w:r w:rsidRPr="0054370A">
        <w:rPr>
          <w:rFonts w:ascii="Times New Roman" w:hAnsi="Times New Roman"/>
          <w:color w:val="auto"/>
          <w:lang w:eastAsia="de-DE"/>
        </w:rPr>
        <w:t>nehmen</w:t>
      </w:r>
      <w:proofErr w:type="gramEnd"/>
      <w:r w:rsidRPr="0054370A">
        <w:rPr>
          <w:rFonts w:ascii="Times New Roman" w:hAnsi="Times New Roman"/>
          <w:color w:val="auto"/>
          <w:lang w:eastAsia="de-DE"/>
        </w:rPr>
        <w:t xml:space="preserve"> um sich Gedanke zu machen? Warum Zeit </w:t>
      </w:r>
      <w:proofErr w:type="gramStart"/>
      <w:r w:rsidRPr="0054370A">
        <w:rPr>
          <w:rFonts w:ascii="Times New Roman" w:hAnsi="Times New Roman"/>
          <w:color w:val="auto"/>
          <w:lang w:eastAsia="de-DE"/>
        </w:rPr>
        <w:t>nehmen</w:t>
      </w:r>
      <w:proofErr w:type="gramEnd"/>
      <w:r w:rsidRPr="0054370A">
        <w:rPr>
          <w:rFonts w:ascii="Times New Roman" w:hAnsi="Times New Roman"/>
          <w:color w:val="auto"/>
          <w:lang w:eastAsia="de-DE"/>
        </w:rPr>
        <w:t xml:space="preserve"> um </w:t>
      </w:r>
      <w:proofErr w:type="spellStart"/>
      <w:r w:rsidRPr="0054370A">
        <w:rPr>
          <w:rFonts w:ascii="Times New Roman" w:hAnsi="Times New Roman"/>
          <w:color w:val="auto"/>
          <w:lang w:eastAsia="de-DE"/>
        </w:rPr>
        <w:t>sö</w:t>
      </w:r>
      <w:proofErr w:type="spellEnd"/>
      <w:r w:rsidRPr="0054370A">
        <w:rPr>
          <w:rFonts w:ascii="Times New Roman" w:hAnsi="Times New Roman"/>
          <w:color w:val="auto"/>
          <w:lang w:eastAsia="de-DE"/>
        </w:rPr>
        <w:t xml:space="preserve"> über etwas klar zu werden? </w:t>
      </w:r>
      <w:proofErr w:type="spellStart"/>
      <w:r w:rsidRPr="0054370A">
        <w:rPr>
          <w:rFonts w:ascii="Times New Roman" w:hAnsi="Times New Roman"/>
          <w:color w:val="auto"/>
          <w:lang w:eastAsia="de-DE"/>
        </w:rPr>
        <w:t>Waruum</w:t>
      </w:r>
      <w:proofErr w:type="spellEnd"/>
      <w:r w:rsidRPr="0054370A">
        <w:rPr>
          <w:rFonts w:ascii="Times New Roman" w:hAnsi="Times New Roman"/>
          <w:color w:val="auto"/>
          <w:lang w:eastAsia="de-DE"/>
        </w:rPr>
        <w:t xml:space="preserve"> nehmen wir uns die Zeit </w:t>
      </w:r>
      <w:proofErr w:type="spellStart"/>
      <w:r w:rsidRPr="0054370A">
        <w:rPr>
          <w:rFonts w:ascii="Times New Roman" w:hAnsi="Times New Roman"/>
          <w:color w:val="auto"/>
          <w:lang w:eastAsia="de-DE"/>
        </w:rPr>
        <w:t>hir</w:t>
      </w:r>
      <w:proofErr w:type="spellEnd"/>
      <w:r w:rsidRPr="0054370A">
        <w:rPr>
          <w:rFonts w:ascii="Times New Roman" w:hAnsi="Times New Roman"/>
          <w:color w:val="auto"/>
          <w:lang w:eastAsia="de-DE"/>
        </w:rPr>
        <w:t xml:space="preserve"> etwas zu sehen?" </w:t>
      </w:r>
    </w:p>
    <w:p w14:paraId="525412FA" w14:textId="133087B9" w:rsidR="00F849A5" w:rsidRPr="0054370A" w:rsidRDefault="00D76190" w:rsidP="00DC37D1">
      <w:pPr>
        <w:pStyle w:val="Tipptext"/>
        <w:rPr>
          <w:rFonts w:ascii="Times New Roman" w:hAnsi="Times New Roman"/>
          <w:color w:val="auto"/>
          <w:lang w:eastAsia="de-DE"/>
        </w:rPr>
      </w:pPr>
      <w:r w:rsidRPr="0054370A">
        <w:rPr>
          <w:rFonts w:ascii="Times New Roman" w:hAnsi="Times New Roman"/>
          <w:color w:val="auto"/>
          <w:lang w:eastAsia="de-DE"/>
        </w:rPr>
        <w:t>Die Handschrift zerfiel wie ihre Fähigkeit zu bleiben, die Rechtschreibung kollabierte mit jedem Satz. Jeder Buchstabe ein Zeugnis ihrer inneren Auflösung. Sie war gefangen zwischen zwei Welten – emotional bereits bei Sebastian, aber das neue Nest noch nicht fertig gebaut. Die Panik sprang aus jeder gekritzelten Zeile.</w:t>
      </w:r>
    </w:p>
    <w:p w14:paraId="3A2A1CCD" w14:textId="11B7C6D8" w:rsidR="00DC37D1" w:rsidRPr="005C7CBC" w:rsidRDefault="00DC37D1" w:rsidP="00DC37D1">
      <w:pPr>
        <w:pStyle w:val="Tipptext"/>
        <w:rPr>
          <w:b/>
          <w:bCs/>
          <w:color w:val="auto"/>
          <w:sz w:val="28"/>
          <w:szCs w:val="28"/>
        </w:rPr>
      </w:pPr>
      <w:r w:rsidRPr="005C7CBC">
        <w:rPr>
          <w:b/>
          <w:bCs/>
          <w:color w:val="auto"/>
          <w:sz w:val="28"/>
          <w:szCs w:val="28"/>
        </w:rPr>
        <w:t>Der Abschied</w:t>
      </w:r>
    </w:p>
    <w:p w14:paraId="31637D4F" w14:textId="77777777" w:rsidR="000600B4" w:rsidRPr="000600B4" w:rsidRDefault="000600B4" w:rsidP="000600B4">
      <w:pPr>
        <w:spacing w:before="100" w:beforeAutospacing="1" w:after="100" w:afterAutospacing="1" w:line="240" w:lineRule="auto"/>
        <w:rPr>
          <w:rFonts w:ascii="Times New Roman" w:hAnsi="Times New Roman"/>
          <w:lang w:eastAsia="de-DE"/>
        </w:rPr>
      </w:pPr>
      <w:r w:rsidRPr="000600B4">
        <w:rPr>
          <w:rFonts w:ascii="Times New Roman" w:hAnsi="Times New Roman"/>
          <w:lang w:eastAsia="de-DE"/>
        </w:rPr>
        <w:t>Irgendwann kam die Scheidung – nichts Besonderes, ging schnell, war unkompliziert. Ein bürokratischer Akt, der längst vollzogene emotionale Tatsachen besiegelte.</w:t>
      </w:r>
    </w:p>
    <w:p w14:paraId="50CB1A5D" w14:textId="77777777" w:rsidR="000600B4" w:rsidRPr="000600B4" w:rsidRDefault="000600B4" w:rsidP="000600B4">
      <w:pPr>
        <w:spacing w:before="100" w:beforeAutospacing="1" w:after="100" w:afterAutospacing="1" w:line="240" w:lineRule="auto"/>
        <w:rPr>
          <w:rFonts w:ascii="Times New Roman" w:hAnsi="Times New Roman"/>
          <w:lang w:eastAsia="de-DE"/>
        </w:rPr>
      </w:pPr>
      <w:r w:rsidRPr="000600B4">
        <w:rPr>
          <w:rFonts w:ascii="Times New Roman" w:hAnsi="Times New Roman"/>
          <w:lang w:eastAsia="de-DE"/>
        </w:rPr>
        <w:t xml:space="preserve">Der letzte Akt kam im Juni, unerwartet. Sie hatte die Wohnung geräumt und ihm per WhatsApp Bescheid gegeben. Dann erschien sie noch einmal, wollte sich verabschieden. Sie gab ihm den Schlüssel – er würde in ihre gemeinsame zweite Wohnung zurückziehen, wo er bis heute lebt. </w:t>
      </w:r>
      <w:proofErr w:type="gramStart"/>
      <w:r w:rsidRPr="000600B4">
        <w:rPr>
          <w:rFonts w:ascii="Times New Roman" w:hAnsi="Times New Roman"/>
          <w:lang w:eastAsia="de-DE"/>
        </w:rPr>
        <w:t>Toll</w:t>
      </w:r>
      <w:proofErr w:type="gramEnd"/>
      <w:r w:rsidRPr="000600B4">
        <w:rPr>
          <w:rFonts w:ascii="Times New Roman" w:hAnsi="Times New Roman"/>
          <w:lang w:eastAsia="de-DE"/>
        </w:rPr>
        <w:t xml:space="preserve"> gelegen, preiswert, modern. Ein Ort ohne ihre Schatten.</w:t>
      </w:r>
    </w:p>
    <w:p w14:paraId="0C3A6BA9" w14:textId="77777777" w:rsidR="001E70BE" w:rsidRPr="001E70BE" w:rsidRDefault="001E70BE" w:rsidP="001E70BE">
      <w:pPr>
        <w:spacing w:before="100" w:beforeAutospacing="1" w:after="100" w:afterAutospacing="1" w:line="240" w:lineRule="auto"/>
        <w:rPr>
          <w:rFonts w:ascii="Times New Roman" w:hAnsi="Times New Roman"/>
          <w:lang w:eastAsia="de-DE"/>
        </w:rPr>
      </w:pPr>
      <w:r w:rsidRPr="001E70BE">
        <w:rPr>
          <w:rFonts w:ascii="Times New Roman" w:hAnsi="Times New Roman"/>
          <w:lang w:eastAsia="de-DE"/>
        </w:rPr>
        <w:t>Florian saß im Auto. Er winkte dem Jungen zu – mehr nicht. Verwirrt und überrumpelt stand er da. Kein richtiger Abschied, nur ein „Tschüss". Es war eh schon alles gesagt. Das war das letzte Mal, dass er sie und Florian sah.</w:t>
      </w:r>
    </w:p>
    <w:p w14:paraId="3840DF6D" w14:textId="77777777" w:rsidR="001E70BE" w:rsidRPr="001E70BE" w:rsidRDefault="001E70BE" w:rsidP="001E70BE">
      <w:pPr>
        <w:spacing w:before="100" w:beforeAutospacing="1" w:after="100" w:afterAutospacing="1" w:line="240" w:lineRule="auto"/>
        <w:rPr>
          <w:rFonts w:ascii="Times New Roman" w:hAnsi="Times New Roman"/>
          <w:lang w:eastAsia="de-DE"/>
        </w:rPr>
      </w:pPr>
      <w:r w:rsidRPr="001E70BE">
        <w:rPr>
          <w:rFonts w:ascii="Times New Roman" w:hAnsi="Times New Roman"/>
          <w:lang w:eastAsia="de-DE"/>
        </w:rPr>
        <w:t>Später würde das schlechte Gewissen nagen – nicht wegen Anne, sondern wegen Florian. Der Junge konnte nichts für das Drama seiner Mutter. Aber was hätte er sagen sollen? Nach all den Wochenenden, in denen er ein fremdes Kind betreut hatte, zu dem er nie eine echte Beziehung aufbauen durfte. Nur die Arbeit war geblieben – früh aufstehen, Frühstück zubereiten, die toxische Dynamik zwischen Mutter und Sohn ertragen, ohne eingreifen zu dürfen. Ein Statist im Leben eines Kindes, das einen Vater brauchte, aber nur wechselnde Männer bekam.</w:t>
      </w:r>
    </w:p>
    <w:p w14:paraId="2BC838CF" w14:textId="77777777" w:rsidR="001E70BE" w:rsidRPr="001E70BE" w:rsidRDefault="001E70BE" w:rsidP="001E70BE">
      <w:pPr>
        <w:spacing w:before="100" w:beforeAutospacing="1" w:after="100" w:afterAutospacing="1" w:line="240" w:lineRule="auto"/>
        <w:rPr>
          <w:rFonts w:ascii="Times New Roman" w:hAnsi="Times New Roman"/>
          <w:lang w:eastAsia="de-DE"/>
        </w:rPr>
      </w:pPr>
      <w:r w:rsidRPr="001E70BE">
        <w:rPr>
          <w:rFonts w:ascii="Times New Roman" w:hAnsi="Times New Roman"/>
          <w:lang w:eastAsia="de-DE"/>
        </w:rPr>
        <w:t>Die Dunkelheit blieb zurück, aber nicht die Wohnung. Er zog zurück in die zweite gemeinsame Wohnung – diesmal allein, diesmal frei.</w:t>
      </w:r>
    </w:p>
    <w:p w14:paraId="0C643887" w14:textId="77777777" w:rsidR="003040C1" w:rsidRPr="0051608C" w:rsidRDefault="003040C1" w:rsidP="003040C1">
      <w:pPr>
        <w:jc w:val="center"/>
        <w:rPr>
          <w:rFonts w:ascii="Times New Roman" w:hAnsi="Times New Roman"/>
        </w:rPr>
      </w:pPr>
    </w:p>
    <w:p w14:paraId="7BD93FEC" w14:textId="77777777" w:rsidR="003040C1" w:rsidRPr="0051608C" w:rsidRDefault="003040C1" w:rsidP="003040C1">
      <w:pPr>
        <w:jc w:val="center"/>
        <w:rPr>
          <w:rFonts w:ascii="Times New Roman" w:hAnsi="Times New Roman"/>
        </w:rPr>
        <w:sectPr w:rsidR="003040C1" w:rsidRPr="0051608C" w:rsidSect="003040C1">
          <w:pgSz w:w="11906" w:h="16838" w:code="9"/>
          <w:pgMar w:top="1440" w:right="1440" w:bottom="1440" w:left="1440" w:header="720" w:footer="720" w:gutter="0"/>
          <w:pgNumType w:fmt="lowerRoman"/>
          <w:cols w:space="720"/>
          <w:docGrid w:linePitch="326" w:charSpace="-6350"/>
        </w:sectPr>
      </w:pPr>
    </w:p>
    <w:p w14:paraId="3A56A1F6" w14:textId="77777777" w:rsidR="00DC37D1" w:rsidRPr="0051608C" w:rsidRDefault="00DC37D1" w:rsidP="00DC37D1">
      <w:pPr>
        <w:pStyle w:val="Tipptext"/>
        <w:rPr>
          <w:b/>
          <w:bCs/>
          <w:color w:val="auto"/>
          <w:sz w:val="36"/>
          <w:szCs w:val="36"/>
        </w:rPr>
      </w:pPr>
      <w:r w:rsidRPr="0051608C">
        <w:rPr>
          <w:b/>
          <w:bCs/>
          <w:color w:val="auto"/>
          <w:sz w:val="36"/>
          <w:szCs w:val="36"/>
        </w:rPr>
        <w:lastRenderedPageBreak/>
        <w:t>Akt VI: Die Heilung ohne Worte (2017–2024)</w:t>
      </w:r>
    </w:p>
    <w:p w14:paraId="28903DCC" w14:textId="77777777" w:rsidR="00DC37D1" w:rsidRPr="005C7CBC" w:rsidRDefault="00DC37D1" w:rsidP="00DC37D1">
      <w:pPr>
        <w:pStyle w:val="Tipptext"/>
        <w:rPr>
          <w:b/>
          <w:bCs/>
          <w:color w:val="auto"/>
          <w:sz w:val="28"/>
          <w:szCs w:val="28"/>
        </w:rPr>
      </w:pPr>
      <w:r w:rsidRPr="005C7CBC">
        <w:rPr>
          <w:b/>
          <w:bCs/>
          <w:color w:val="auto"/>
          <w:sz w:val="28"/>
          <w:szCs w:val="28"/>
        </w:rPr>
        <w:t>Die manischen Jahre (2017–2020)</w:t>
      </w:r>
    </w:p>
    <w:p w14:paraId="762FEB64" w14:textId="77777777" w:rsidR="00783E8D" w:rsidRPr="0051608C" w:rsidRDefault="00105D49" w:rsidP="00DC37D1">
      <w:pPr>
        <w:pStyle w:val="Tipptext"/>
        <w:rPr>
          <w:color w:val="auto"/>
        </w:rPr>
      </w:pPr>
      <w:r w:rsidRPr="0051608C">
        <w:rPr>
          <w:color w:val="auto"/>
        </w:rPr>
        <w:t>Drei Jahre, die er später sein „manisches Ausleben" taufen würde. Freiwillig ging er an verschiedene Firmenstandorte – eine geografische Therapie. Ein Jahr Jena, ein Jahr München, ein Jahr Friedrichshafen. Alte Kollegen wiedergefunden, die damals fortgegangen waren. Eine Wanderschaft der Selbstfindung.</w:t>
      </w:r>
    </w:p>
    <w:p w14:paraId="45589D7E" w14:textId="5A973743" w:rsidR="00DC37D1" w:rsidRPr="005C7CBC" w:rsidRDefault="00DC37D1" w:rsidP="00DC37D1">
      <w:pPr>
        <w:pStyle w:val="Tipptext"/>
        <w:rPr>
          <w:b/>
          <w:bCs/>
          <w:color w:val="auto"/>
          <w:sz w:val="28"/>
          <w:szCs w:val="28"/>
        </w:rPr>
      </w:pPr>
      <w:r w:rsidRPr="005C7CBC">
        <w:rPr>
          <w:b/>
          <w:bCs/>
          <w:color w:val="auto"/>
          <w:sz w:val="28"/>
          <w:szCs w:val="28"/>
        </w:rPr>
        <w:t>Ostern 2017 – Die Prophezeiung</w:t>
      </w:r>
    </w:p>
    <w:p w14:paraId="194443AC" w14:textId="77777777" w:rsidR="00783E8D" w:rsidRPr="00783E8D" w:rsidRDefault="00783E8D" w:rsidP="00783E8D">
      <w:pPr>
        <w:spacing w:before="100" w:beforeAutospacing="1" w:after="100" w:afterAutospacing="1" w:line="240" w:lineRule="auto"/>
        <w:rPr>
          <w:rFonts w:ascii="Times New Roman" w:hAnsi="Times New Roman"/>
          <w:lang w:eastAsia="de-DE"/>
        </w:rPr>
      </w:pPr>
      <w:r w:rsidRPr="00783E8D">
        <w:rPr>
          <w:rFonts w:ascii="Times New Roman" w:hAnsi="Times New Roman"/>
          <w:lang w:eastAsia="de-DE"/>
        </w:rPr>
        <w:t>Er kam in seiner alten, zweiten Wohnung an – April, die Kartons stapelten sich noch in den Ecken. Über Umwege – diese verschlungenen Pfade des Klatsches – erfuhr er vom österlichen Familienessen.</w:t>
      </w:r>
    </w:p>
    <w:p w14:paraId="6AE4D981" w14:textId="77777777" w:rsidR="00783E8D" w:rsidRPr="00783E8D" w:rsidRDefault="00783E8D" w:rsidP="00783E8D">
      <w:pPr>
        <w:spacing w:before="100" w:beforeAutospacing="1" w:after="100" w:afterAutospacing="1" w:line="240" w:lineRule="auto"/>
        <w:rPr>
          <w:rFonts w:ascii="Times New Roman" w:hAnsi="Times New Roman"/>
          <w:lang w:eastAsia="de-DE"/>
        </w:rPr>
      </w:pPr>
      <w:r w:rsidRPr="00783E8D">
        <w:rPr>
          <w:rFonts w:ascii="Times New Roman" w:hAnsi="Times New Roman"/>
          <w:lang w:eastAsia="de-DE"/>
        </w:rPr>
        <w:t>Anne hatte dort verkündet: „Sebastian hat auch einen Kleinen."</w:t>
      </w:r>
    </w:p>
    <w:p w14:paraId="6879074C" w14:textId="77777777" w:rsidR="00783E8D" w:rsidRPr="00783E8D" w:rsidRDefault="00783E8D" w:rsidP="00783E8D">
      <w:pPr>
        <w:spacing w:before="100" w:beforeAutospacing="1" w:after="100" w:afterAutospacing="1" w:line="240" w:lineRule="auto"/>
        <w:rPr>
          <w:rFonts w:ascii="Times New Roman" w:hAnsi="Times New Roman"/>
          <w:lang w:eastAsia="de-DE"/>
        </w:rPr>
      </w:pPr>
      <w:r w:rsidRPr="00783E8D">
        <w:rPr>
          <w:rFonts w:ascii="Times New Roman" w:hAnsi="Times New Roman"/>
          <w:lang w:eastAsia="de-DE"/>
        </w:rPr>
        <w:t>Jemand aus dem gemeinsamen Freundeskreis überbrachte die Nachricht, fassungslos: „Sie macht es schon wieder."</w:t>
      </w:r>
    </w:p>
    <w:p w14:paraId="0619DBEF" w14:textId="77777777" w:rsidR="00783E8D" w:rsidRPr="00783E8D" w:rsidRDefault="00783E8D" w:rsidP="00783E8D">
      <w:pPr>
        <w:spacing w:before="100" w:beforeAutospacing="1" w:after="100" w:afterAutospacing="1" w:line="240" w:lineRule="auto"/>
        <w:rPr>
          <w:rFonts w:ascii="Times New Roman" w:hAnsi="Times New Roman"/>
          <w:lang w:eastAsia="de-DE"/>
        </w:rPr>
      </w:pPr>
      <w:r w:rsidRPr="00783E8D">
        <w:rPr>
          <w:rFonts w:ascii="Times New Roman" w:hAnsi="Times New Roman"/>
          <w:lang w:eastAsia="de-DE"/>
        </w:rPr>
        <w:t>Pia, Annes Tochter mit Sebastian, würde nun zwischen getrennten Eltern aufwachsen müssen. Genau wie zuvor Florian, Annes Sohn mit Matthias. Beide Kinder entstanden in siebenjährigen Beziehungen. Er selbst war die kinderlose Anomalie dazwischen gewesen – zweieinhalb Jahre, in denen Annes Gebärmutter pausierte. Ein Zwischenspiel ohne Fortpflanzung.</w:t>
      </w:r>
    </w:p>
    <w:p w14:paraId="323F2510" w14:textId="5FF7BC94" w:rsidR="00DC37D1" w:rsidRPr="005C7CBC" w:rsidRDefault="00DC37D1" w:rsidP="00DC37D1">
      <w:pPr>
        <w:pStyle w:val="Tipptext"/>
        <w:rPr>
          <w:b/>
          <w:bCs/>
          <w:color w:val="auto"/>
          <w:sz w:val="28"/>
          <w:szCs w:val="28"/>
        </w:rPr>
      </w:pPr>
      <w:r w:rsidRPr="005C7CBC">
        <w:rPr>
          <w:b/>
          <w:bCs/>
          <w:color w:val="auto"/>
          <w:sz w:val="28"/>
          <w:szCs w:val="28"/>
        </w:rPr>
        <w:t>Der Rausch von Jena</w:t>
      </w:r>
    </w:p>
    <w:p w14:paraId="0C2EEE42" w14:textId="77777777" w:rsidR="0068212B" w:rsidRPr="0068212B" w:rsidRDefault="0068212B" w:rsidP="0068212B">
      <w:pPr>
        <w:spacing w:before="100" w:beforeAutospacing="1" w:after="100" w:afterAutospacing="1" w:line="240" w:lineRule="auto"/>
        <w:rPr>
          <w:rFonts w:ascii="Times New Roman" w:hAnsi="Times New Roman"/>
          <w:lang w:eastAsia="de-DE"/>
        </w:rPr>
      </w:pPr>
      <w:r w:rsidRPr="0068212B">
        <w:rPr>
          <w:rFonts w:ascii="Times New Roman" w:hAnsi="Times New Roman"/>
          <w:lang w:eastAsia="de-DE"/>
        </w:rPr>
        <w:t>In Jena, der Heimat so nah, drehte er richtig auf. Völlig außer Rand und Band, als wäre er wieder achtzehn oder zwanzig. Die verlorene Jugend holte ihn ein wie eine verspätete Pubertät.</w:t>
      </w:r>
    </w:p>
    <w:p w14:paraId="7F77123F" w14:textId="77777777" w:rsidR="0068212B" w:rsidRPr="0068212B" w:rsidRDefault="0068212B" w:rsidP="0068212B">
      <w:pPr>
        <w:spacing w:before="100" w:beforeAutospacing="1" w:after="100" w:afterAutospacing="1" w:line="240" w:lineRule="auto"/>
        <w:rPr>
          <w:rFonts w:ascii="Times New Roman" w:hAnsi="Times New Roman"/>
          <w:lang w:eastAsia="de-DE"/>
        </w:rPr>
      </w:pPr>
      <w:r w:rsidRPr="0068212B">
        <w:rPr>
          <w:rFonts w:ascii="Times New Roman" w:hAnsi="Times New Roman"/>
          <w:lang w:eastAsia="de-DE"/>
        </w:rPr>
        <w:t xml:space="preserve">Er verabredete sich mit seiner Cousine zu einem Konzert in Dresden, obwohl er bereits einen Termin mit einem </w:t>
      </w:r>
      <w:proofErr w:type="gramStart"/>
      <w:r w:rsidRPr="0068212B">
        <w:rPr>
          <w:rFonts w:ascii="Times New Roman" w:hAnsi="Times New Roman"/>
          <w:lang w:eastAsia="de-DE"/>
        </w:rPr>
        <w:t>Kumpel</w:t>
      </w:r>
      <w:proofErr w:type="gramEnd"/>
      <w:r w:rsidRPr="0068212B">
        <w:rPr>
          <w:rFonts w:ascii="Times New Roman" w:hAnsi="Times New Roman"/>
          <w:lang w:eastAsia="de-DE"/>
        </w:rPr>
        <w:t xml:space="preserve"> in Holland hatte. Die Termine lagen gefährlich nah beieinander – völlig unrealistisch. Er machte es trotzdem. Wie ein rastloser Jugendlicher hüpfte er von Ort zu Ort, sog das Leben in sich auf, lernte Frauen kennen. Es war plötzlich leicht geworden, auf sie zuzugehen. Die Schüchternheit war wie weggeblasen. Er wirkte offen, zugänglich, lebendig.</w:t>
      </w:r>
    </w:p>
    <w:p w14:paraId="1603E48A" w14:textId="77777777" w:rsidR="0068212B" w:rsidRDefault="0068212B" w:rsidP="0068212B">
      <w:pPr>
        <w:spacing w:before="100" w:beforeAutospacing="1" w:after="100" w:afterAutospacing="1" w:line="240" w:lineRule="auto"/>
        <w:rPr>
          <w:rFonts w:ascii="Times New Roman" w:hAnsi="Times New Roman"/>
          <w:lang w:eastAsia="de-DE"/>
        </w:rPr>
      </w:pPr>
      <w:r w:rsidRPr="0068212B">
        <w:rPr>
          <w:rFonts w:ascii="Times New Roman" w:hAnsi="Times New Roman"/>
          <w:lang w:eastAsia="de-DE"/>
        </w:rPr>
        <w:t>Alles war ihm egal im besten Sinne. Er lebte in den Tag hinein. Spaß haben – das neue Mantra, das das alte ersetzte. Abends in irgendwelchen Bars, obwohl er normal arbeitete. Kein Urlaub, keine Auszeit, nur die gewöhnlichen Abende nach Feierabend, die er nun mit Leben füllte.</w:t>
      </w:r>
    </w:p>
    <w:p w14:paraId="1DD96F02" w14:textId="77777777" w:rsidR="00745997" w:rsidRPr="0051608C" w:rsidRDefault="00745997" w:rsidP="00745997">
      <w:pPr>
        <w:jc w:val="center"/>
        <w:rPr>
          <w:rFonts w:ascii="Times New Roman" w:hAnsi="Times New Roman"/>
        </w:rPr>
      </w:pPr>
    </w:p>
    <w:p w14:paraId="3984651C" w14:textId="77777777" w:rsidR="00745997" w:rsidRPr="0051608C" w:rsidRDefault="00745997" w:rsidP="00745997">
      <w:pPr>
        <w:jc w:val="center"/>
        <w:rPr>
          <w:rFonts w:ascii="Times New Roman" w:hAnsi="Times New Roman"/>
        </w:rPr>
        <w:sectPr w:rsidR="00745997" w:rsidRPr="0051608C" w:rsidSect="00745997">
          <w:pgSz w:w="11906" w:h="16838" w:code="9"/>
          <w:pgMar w:top="1440" w:right="1440" w:bottom="1440" w:left="1440" w:header="720" w:footer="720" w:gutter="0"/>
          <w:pgNumType w:fmt="lowerRoman"/>
          <w:cols w:space="720"/>
          <w:docGrid w:linePitch="326" w:charSpace="-6350"/>
        </w:sectPr>
      </w:pPr>
    </w:p>
    <w:p w14:paraId="2C7A67AD" w14:textId="77777777" w:rsidR="00DC37D1" w:rsidRPr="005C7CBC" w:rsidRDefault="00DC37D1" w:rsidP="00DC37D1">
      <w:pPr>
        <w:pStyle w:val="Tipptext"/>
        <w:rPr>
          <w:b/>
          <w:bCs/>
          <w:color w:val="auto"/>
          <w:sz w:val="28"/>
          <w:szCs w:val="28"/>
        </w:rPr>
      </w:pPr>
      <w:r w:rsidRPr="005C7CBC">
        <w:rPr>
          <w:b/>
          <w:bCs/>
          <w:color w:val="auto"/>
          <w:sz w:val="28"/>
          <w:szCs w:val="28"/>
        </w:rPr>
        <w:lastRenderedPageBreak/>
        <w:t>Die Mittwochsnacht</w:t>
      </w:r>
    </w:p>
    <w:p w14:paraId="48B2FB03" w14:textId="77777777" w:rsidR="00EE07F9" w:rsidRPr="00EE07F9" w:rsidRDefault="00EE07F9" w:rsidP="00EE07F9">
      <w:pPr>
        <w:spacing w:before="100" w:beforeAutospacing="1" w:after="100" w:afterAutospacing="1" w:line="240" w:lineRule="auto"/>
        <w:rPr>
          <w:rFonts w:ascii="Times New Roman" w:hAnsi="Times New Roman"/>
          <w:lang w:eastAsia="de-DE"/>
        </w:rPr>
      </w:pPr>
      <w:r w:rsidRPr="00EE07F9">
        <w:rPr>
          <w:rFonts w:ascii="Times New Roman" w:hAnsi="Times New Roman"/>
          <w:lang w:eastAsia="de-DE"/>
        </w:rPr>
        <w:t>An einem gewöhnlichen Mittwoch besoff er sich mit Alex, der zu Besuch in seiner Heimat Weimar war. Richtig betrunken – Bier, Wein, Schnaps, die volle Eskalation.</w:t>
      </w:r>
    </w:p>
    <w:p w14:paraId="15548599" w14:textId="77777777" w:rsidR="00EE07F9" w:rsidRPr="00EE07F9" w:rsidRDefault="00EE07F9" w:rsidP="00EE07F9">
      <w:pPr>
        <w:spacing w:before="100" w:beforeAutospacing="1" w:after="100" w:afterAutospacing="1" w:line="240" w:lineRule="auto"/>
        <w:rPr>
          <w:rFonts w:ascii="Times New Roman" w:hAnsi="Times New Roman"/>
          <w:lang w:eastAsia="de-DE"/>
        </w:rPr>
      </w:pPr>
      <w:r w:rsidRPr="00EE07F9">
        <w:rPr>
          <w:rFonts w:ascii="Times New Roman" w:hAnsi="Times New Roman"/>
          <w:lang w:eastAsia="de-DE"/>
        </w:rPr>
        <w:t>Irgendwann schaute Alex auf die Uhr: „Mein letzter Zug fährt jetzt gerade."</w:t>
      </w:r>
    </w:p>
    <w:p w14:paraId="6695FA73" w14:textId="77777777" w:rsidR="00EE07F9" w:rsidRPr="00EE07F9" w:rsidRDefault="00EE07F9" w:rsidP="00EE07F9">
      <w:pPr>
        <w:spacing w:before="100" w:beforeAutospacing="1" w:after="100" w:afterAutospacing="1" w:line="240" w:lineRule="auto"/>
        <w:rPr>
          <w:rFonts w:ascii="Times New Roman" w:hAnsi="Times New Roman"/>
          <w:lang w:eastAsia="de-DE"/>
        </w:rPr>
      </w:pPr>
      <w:r w:rsidRPr="00EE07F9">
        <w:rPr>
          <w:rFonts w:ascii="Times New Roman" w:hAnsi="Times New Roman"/>
          <w:lang w:eastAsia="de-DE"/>
        </w:rPr>
        <w:t>„Kein Problem," hörte er sich sagen. „Ich fahre dich."</w:t>
      </w:r>
    </w:p>
    <w:p w14:paraId="22B5ECA4" w14:textId="77777777" w:rsidR="00EE07F9" w:rsidRPr="00EE07F9" w:rsidRDefault="00EE07F9" w:rsidP="00EE07F9">
      <w:pPr>
        <w:spacing w:before="100" w:beforeAutospacing="1" w:after="100" w:afterAutospacing="1" w:line="240" w:lineRule="auto"/>
        <w:rPr>
          <w:rFonts w:ascii="Times New Roman" w:hAnsi="Times New Roman"/>
          <w:lang w:eastAsia="de-DE"/>
        </w:rPr>
      </w:pPr>
      <w:r w:rsidRPr="00EE07F9">
        <w:rPr>
          <w:rFonts w:ascii="Times New Roman" w:hAnsi="Times New Roman"/>
          <w:lang w:eastAsia="de-DE"/>
        </w:rPr>
        <w:t xml:space="preserve">Sie holten den Autoschlüssel von einem Kollegen. Dann fuhr er tatsächlich – von Jena nach Weimar und zurück. Volltrunken am Steuer. Alles ging gut – keine Polizei, kein Unfall, kein Schaden. Aber es zeigte seinen Zustand: komplett enthemmt, grenzenlos, selbstzerstörerisch. Ihm war </w:t>
      </w:r>
      <w:proofErr w:type="gramStart"/>
      <w:r w:rsidRPr="00EE07F9">
        <w:rPr>
          <w:rFonts w:ascii="Times New Roman" w:hAnsi="Times New Roman"/>
          <w:lang w:eastAsia="de-DE"/>
        </w:rPr>
        <w:t>wirklich alles</w:t>
      </w:r>
      <w:proofErr w:type="gramEnd"/>
      <w:r w:rsidRPr="00EE07F9">
        <w:rPr>
          <w:rFonts w:ascii="Times New Roman" w:hAnsi="Times New Roman"/>
          <w:lang w:eastAsia="de-DE"/>
        </w:rPr>
        <w:t xml:space="preserve"> egal.</w:t>
      </w:r>
    </w:p>
    <w:p w14:paraId="4387A78A" w14:textId="77777777" w:rsidR="00DC37D1" w:rsidRPr="005C7CBC" w:rsidRDefault="00DC37D1" w:rsidP="00DC37D1">
      <w:pPr>
        <w:pStyle w:val="Tipptext"/>
        <w:rPr>
          <w:b/>
          <w:bCs/>
          <w:color w:val="auto"/>
          <w:sz w:val="28"/>
          <w:szCs w:val="28"/>
        </w:rPr>
      </w:pPr>
      <w:r w:rsidRPr="005C7CBC">
        <w:rPr>
          <w:b/>
          <w:bCs/>
          <w:color w:val="auto"/>
          <w:sz w:val="28"/>
          <w:szCs w:val="28"/>
        </w:rPr>
        <w:t>Die Warnsignale</w:t>
      </w:r>
    </w:p>
    <w:p w14:paraId="449EA4C0" w14:textId="77777777" w:rsidR="00D435B2" w:rsidRPr="00D435B2" w:rsidRDefault="00D435B2" w:rsidP="00D435B2">
      <w:pPr>
        <w:spacing w:before="100" w:beforeAutospacing="1" w:after="100" w:afterAutospacing="1" w:line="240" w:lineRule="auto"/>
        <w:rPr>
          <w:rFonts w:ascii="Times New Roman" w:hAnsi="Times New Roman"/>
          <w:lang w:eastAsia="de-DE"/>
        </w:rPr>
      </w:pPr>
      <w:r w:rsidRPr="00D435B2">
        <w:rPr>
          <w:rFonts w:ascii="Times New Roman" w:hAnsi="Times New Roman"/>
          <w:lang w:eastAsia="de-DE"/>
        </w:rPr>
        <w:t xml:space="preserve">Bei Sandra, einer Lovoo-Bekanntschaft, erkannte er schnell die vertrauten Muster. Bindungsstörung leuchtete wie ein Neonschild über ihren Verhaltensweisen. Wo er es bemerkte, beendete er es sofort. Chirurgisch präzise. Die Anne-Erfahrung hatte ihn zum Experten gemacht. Die Dornen hatten ihn gelehrt, die Warnsignale zu </w:t>
      </w:r>
      <w:proofErr w:type="gramStart"/>
      <w:r w:rsidRPr="00D435B2">
        <w:rPr>
          <w:rFonts w:ascii="Times New Roman" w:hAnsi="Times New Roman"/>
          <w:lang w:eastAsia="de-DE"/>
        </w:rPr>
        <w:t>lesen</w:t>
      </w:r>
      <w:proofErr w:type="gramEnd"/>
      <w:r w:rsidRPr="00D435B2">
        <w:rPr>
          <w:rFonts w:ascii="Times New Roman" w:hAnsi="Times New Roman"/>
          <w:lang w:eastAsia="de-DE"/>
        </w:rPr>
        <w:t xml:space="preserve"> wie ein Botaniker giftige Pflanzen erkennt.</w:t>
      </w:r>
    </w:p>
    <w:p w14:paraId="428AC4D8" w14:textId="77777777" w:rsidR="005F61A0" w:rsidRPr="005F61A0" w:rsidRDefault="005F61A0" w:rsidP="005F61A0">
      <w:pPr>
        <w:pStyle w:val="Tipptext"/>
        <w:rPr>
          <w:b/>
          <w:bCs/>
          <w:color w:val="auto"/>
          <w:sz w:val="28"/>
          <w:szCs w:val="28"/>
        </w:rPr>
      </w:pPr>
      <w:r w:rsidRPr="005F61A0">
        <w:rPr>
          <w:b/>
          <w:bCs/>
          <w:color w:val="auto"/>
          <w:sz w:val="28"/>
          <w:szCs w:val="28"/>
        </w:rPr>
        <w:t>Der Männerchat</w:t>
      </w:r>
    </w:p>
    <w:p w14:paraId="33773039" w14:textId="77777777" w:rsidR="00AF505C" w:rsidRPr="0051608C" w:rsidRDefault="00AF505C" w:rsidP="00DC37D1">
      <w:pPr>
        <w:pStyle w:val="Tipptext"/>
        <w:rPr>
          <w:color w:val="auto"/>
        </w:rPr>
      </w:pPr>
      <w:r w:rsidRPr="0051608C">
        <w:rPr>
          <w:color w:val="auto"/>
        </w:rPr>
        <w:t>Mit Thomas und Frank, seinen Ex-Schwägern, hatte er kurz vor der Trennung einen Männerchat gegründet. Anne erfuhr erst nach der Trennung davon – es gefiel ihr überhaupt nicht. Der Chat existiert bis heute: belanglose Männerwitze, keine tiefen Gespräche, oberflächliche Verbundenheit. Bis auf diese eine Nachricht Jahre später, die alles wieder aufreißen würde.</w:t>
      </w:r>
    </w:p>
    <w:p w14:paraId="74181B91" w14:textId="5AEF9014" w:rsidR="00DC37D1" w:rsidRPr="005C7CBC" w:rsidRDefault="00DC37D1" w:rsidP="00DC37D1">
      <w:pPr>
        <w:pStyle w:val="Tipptext"/>
        <w:rPr>
          <w:b/>
          <w:bCs/>
          <w:color w:val="auto"/>
          <w:sz w:val="28"/>
          <w:szCs w:val="28"/>
        </w:rPr>
      </w:pPr>
      <w:r w:rsidRPr="005C7CBC">
        <w:rPr>
          <w:b/>
          <w:bCs/>
          <w:color w:val="auto"/>
          <w:sz w:val="28"/>
          <w:szCs w:val="28"/>
        </w:rPr>
        <w:t>Die einzige Meldung</w:t>
      </w:r>
    </w:p>
    <w:p w14:paraId="7D5B8844" w14:textId="77777777" w:rsidR="006E2271" w:rsidRPr="006E2271" w:rsidRDefault="006E2271" w:rsidP="006E2271">
      <w:pPr>
        <w:spacing w:before="100" w:beforeAutospacing="1" w:after="100" w:afterAutospacing="1" w:line="240" w:lineRule="auto"/>
        <w:rPr>
          <w:rFonts w:ascii="Times New Roman" w:hAnsi="Times New Roman"/>
          <w:lang w:eastAsia="de-DE"/>
        </w:rPr>
      </w:pPr>
      <w:r w:rsidRPr="006E2271">
        <w:rPr>
          <w:rFonts w:ascii="Times New Roman" w:hAnsi="Times New Roman"/>
          <w:lang w:eastAsia="de-DE"/>
        </w:rPr>
        <w:t>Es gab kaum Kontakt von Anne – eigentlich nur eine einzige Meldung. Sie schrieb wegen der Steuer, hatte eine Rückzahlung erhalten und wollte ihm seinen Anteil zukommen lassen. Er schrieb kurz mit ihr. Locker, angenehm sogar, ein paar Späßchen. Als wäre nichts gewesen.</w:t>
      </w:r>
    </w:p>
    <w:p w14:paraId="3B8781AE" w14:textId="77777777" w:rsidR="006E2271" w:rsidRDefault="006E2271" w:rsidP="006E2271">
      <w:pPr>
        <w:spacing w:before="100" w:beforeAutospacing="1" w:after="100" w:afterAutospacing="1" w:line="240" w:lineRule="auto"/>
        <w:rPr>
          <w:rFonts w:ascii="Times New Roman" w:hAnsi="Times New Roman"/>
          <w:lang w:eastAsia="de-DE"/>
        </w:rPr>
      </w:pPr>
      <w:r w:rsidRPr="006E2271">
        <w:rPr>
          <w:rFonts w:ascii="Times New Roman" w:hAnsi="Times New Roman"/>
          <w:lang w:eastAsia="de-DE"/>
        </w:rPr>
        <w:t>Dann ging er zur Kaufhalle, holte eine Flasche Rum – irgendeine – und ging in seine Bleibe, damals eine Ferienwohnung in Zorneding bei München. Er leerte die Flasche komplett. Am nächsten Tag erwachte er – keinen Kater, aber eine seltsame Leere.</w:t>
      </w:r>
    </w:p>
    <w:p w14:paraId="09F6135D" w14:textId="77777777" w:rsidR="009108E8" w:rsidRPr="0051608C" w:rsidRDefault="009108E8" w:rsidP="009108E8">
      <w:pPr>
        <w:jc w:val="center"/>
        <w:rPr>
          <w:rFonts w:ascii="Times New Roman" w:hAnsi="Times New Roman"/>
        </w:rPr>
      </w:pPr>
    </w:p>
    <w:p w14:paraId="40519979" w14:textId="77777777" w:rsidR="009108E8" w:rsidRPr="0051608C" w:rsidRDefault="009108E8" w:rsidP="009108E8">
      <w:pPr>
        <w:jc w:val="center"/>
        <w:rPr>
          <w:rFonts w:ascii="Times New Roman" w:hAnsi="Times New Roman"/>
        </w:rPr>
        <w:sectPr w:rsidR="009108E8" w:rsidRPr="0051608C" w:rsidSect="009108E8">
          <w:pgSz w:w="11906" w:h="16838" w:code="9"/>
          <w:pgMar w:top="1440" w:right="1440" w:bottom="1440" w:left="1440" w:header="720" w:footer="720" w:gutter="0"/>
          <w:pgNumType w:fmt="lowerRoman"/>
          <w:cols w:space="720"/>
          <w:docGrid w:linePitch="326" w:charSpace="-6350"/>
        </w:sectPr>
      </w:pPr>
    </w:p>
    <w:p w14:paraId="30E6D5A5" w14:textId="77777777" w:rsidR="00DC37D1" w:rsidRPr="005C7CBC" w:rsidRDefault="00DC37D1" w:rsidP="00DC37D1">
      <w:pPr>
        <w:pStyle w:val="Tipptext"/>
        <w:rPr>
          <w:b/>
          <w:bCs/>
          <w:color w:val="auto"/>
          <w:sz w:val="28"/>
          <w:szCs w:val="28"/>
        </w:rPr>
      </w:pPr>
      <w:r w:rsidRPr="005C7CBC">
        <w:rPr>
          <w:b/>
          <w:bCs/>
          <w:color w:val="auto"/>
          <w:sz w:val="28"/>
          <w:szCs w:val="28"/>
        </w:rPr>
        <w:lastRenderedPageBreak/>
        <w:t>Die Burgfräulein-Jahre (2020–2024)</w:t>
      </w:r>
    </w:p>
    <w:p w14:paraId="09D3478A" w14:textId="77777777" w:rsidR="006E2271" w:rsidRPr="006E2271" w:rsidRDefault="006E2271" w:rsidP="006E2271">
      <w:pPr>
        <w:spacing w:before="100" w:beforeAutospacing="1" w:after="100" w:afterAutospacing="1" w:line="240" w:lineRule="auto"/>
        <w:rPr>
          <w:rFonts w:ascii="Times New Roman" w:hAnsi="Times New Roman"/>
          <w:lang w:eastAsia="de-DE"/>
        </w:rPr>
      </w:pPr>
      <w:r w:rsidRPr="006E2271">
        <w:rPr>
          <w:rFonts w:ascii="Times New Roman" w:hAnsi="Times New Roman"/>
          <w:lang w:eastAsia="de-DE"/>
        </w:rPr>
        <w:t>Während der Ausleihjahre lernte er Jojo kennen – erst als Freundin, nicht als Partnerin. Zwei Jahre lang nur Freundschaft, bevor es mehr wurde.</w:t>
      </w:r>
    </w:p>
    <w:p w14:paraId="096C37B4" w14:textId="77777777" w:rsidR="006E2271" w:rsidRPr="006E2271" w:rsidRDefault="006E2271" w:rsidP="006E2271">
      <w:pPr>
        <w:spacing w:before="100" w:beforeAutospacing="1" w:after="100" w:afterAutospacing="1" w:line="240" w:lineRule="auto"/>
        <w:rPr>
          <w:rFonts w:ascii="Times New Roman" w:hAnsi="Times New Roman"/>
          <w:lang w:eastAsia="de-DE"/>
        </w:rPr>
      </w:pPr>
      <w:r w:rsidRPr="006E2271">
        <w:rPr>
          <w:rFonts w:ascii="Times New Roman" w:hAnsi="Times New Roman"/>
          <w:lang w:eastAsia="de-DE"/>
        </w:rPr>
        <w:t>Er nannte sie sein „Burgfräulein", weil sie jeden Sonntag eine andere Burg erkundeten. Wanderten, schauten sich alles an, sammelten Eindrücke statt Wunden. Die Sonntage gehörten ihnen – eine Regelmäßigkeit, die langsam Intimität schuf.</w:t>
      </w:r>
    </w:p>
    <w:p w14:paraId="17A19B35" w14:textId="77777777" w:rsidR="006E2271" w:rsidRPr="006E2271" w:rsidRDefault="006E2271" w:rsidP="006E2271">
      <w:pPr>
        <w:spacing w:before="100" w:beforeAutospacing="1" w:after="100" w:afterAutospacing="1" w:line="240" w:lineRule="auto"/>
        <w:rPr>
          <w:rFonts w:ascii="Times New Roman" w:hAnsi="Times New Roman"/>
          <w:lang w:eastAsia="de-DE"/>
        </w:rPr>
      </w:pPr>
      <w:r w:rsidRPr="006E2271">
        <w:rPr>
          <w:rFonts w:ascii="Times New Roman" w:hAnsi="Times New Roman"/>
          <w:lang w:eastAsia="de-DE"/>
        </w:rPr>
        <w:t>Urlaube an der Ostsee bei ihrem leiblichen Vater. Ein Jahr, noch ein Jahr, noch ein Jahr. Später schwenkten sie auf Italien um – Sonne statt Ostseewind.</w:t>
      </w:r>
    </w:p>
    <w:p w14:paraId="2DCBF72E" w14:textId="77777777" w:rsidR="006E2271" w:rsidRPr="006E2271" w:rsidRDefault="006E2271" w:rsidP="006E2271">
      <w:pPr>
        <w:spacing w:before="100" w:beforeAutospacing="1" w:after="100" w:afterAutospacing="1" w:line="240" w:lineRule="auto"/>
        <w:rPr>
          <w:rFonts w:ascii="Times New Roman" w:hAnsi="Times New Roman"/>
          <w:lang w:eastAsia="de-DE"/>
        </w:rPr>
      </w:pPr>
      <w:r w:rsidRPr="006E2271">
        <w:rPr>
          <w:rFonts w:ascii="Times New Roman" w:hAnsi="Times New Roman"/>
          <w:lang w:eastAsia="de-DE"/>
        </w:rPr>
        <w:t>Ein Garten ohne Dornen. Keine Rosen – aber Sonnenblumen. Groß, unkompliziert, der Sonne zugewandt. Genau wie Jojo, die sich ständig in die Sonne legte, während er mit dem Schirm daneben saß. Gegensätze, die sich ergänzten statt bekämpften.</w:t>
      </w:r>
    </w:p>
    <w:p w14:paraId="04D658A9" w14:textId="77777777" w:rsidR="006E2271" w:rsidRPr="006E2271" w:rsidRDefault="006E2271" w:rsidP="006E2271">
      <w:pPr>
        <w:spacing w:before="100" w:beforeAutospacing="1" w:after="100" w:afterAutospacing="1" w:line="240" w:lineRule="auto"/>
        <w:rPr>
          <w:rFonts w:ascii="Times New Roman" w:hAnsi="Times New Roman"/>
          <w:lang w:eastAsia="de-DE"/>
        </w:rPr>
      </w:pPr>
      <w:r w:rsidRPr="006E2271">
        <w:rPr>
          <w:rFonts w:ascii="Times New Roman" w:hAnsi="Times New Roman"/>
          <w:lang w:eastAsia="de-DE"/>
        </w:rPr>
        <w:t>Als er wieder in seinen Heimatort zurückkehrte, ließ das intensive Burgenwandern nach. Die Burgen der Umgebung waren erschöpft. Öfter fuhren sie irgendwohin und merkten: „Moment, hier waren wir schon mal!" Aber sie machten weiter – Burg Eltz, die Wartburg. Die Routine war zur angenehmen Gewohnheit geworden.</w:t>
      </w:r>
    </w:p>
    <w:p w14:paraId="0C042BD2" w14:textId="77777777" w:rsidR="00DC37D1" w:rsidRPr="005C7CBC" w:rsidRDefault="00DC37D1" w:rsidP="00DC37D1">
      <w:pPr>
        <w:pStyle w:val="Tipptext"/>
        <w:rPr>
          <w:b/>
          <w:bCs/>
          <w:color w:val="auto"/>
          <w:sz w:val="28"/>
          <w:szCs w:val="28"/>
        </w:rPr>
      </w:pPr>
      <w:r w:rsidRPr="005C7CBC">
        <w:rPr>
          <w:b/>
          <w:bCs/>
          <w:color w:val="auto"/>
          <w:sz w:val="28"/>
          <w:szCs w:val="28"/>
        </w:rPr>
        <w:t>Das langsame Ankommen</w:t>
      </w:r>
    </w:p>
    <w:p w14:paraId="1C9C61A7" w14:textId="77777777" w:rsidR="00BD70AD" w:rsidRPr="00BD70AD" w:rsidRDefault="00BD70AD" w:rsidP="00BD70AD">
      <w:pPr>
        <w:spacing w:before="100" w:beforeAutospacing="1" w:after="100" w:afterAutospacing="1" w:line="240" w:lineRule="auto"/>
        <w:rPr>
          <w:rFonts w:ascii="Times New Roman" w:hAnsi="Times New Roman"/>
          <w:lang w:eastAsia="de-DE"/>
        </w:rPr>
      </w:pPr>
      <w:r w:rsidRPr="00BD70AD">
        <w:rPr>
          <w:rFonts w:ascii="Times New Roman" w:hAnsi="Times New Roman"/>
          <w:lang w:eastAsia="de-DE"/>
        </w:rPr>
        <w:t>Die Entspannung kam unmerklich. Durch die lange Kennenlernphase konnte er nicht sagen, wann er sich das erste Mal wirklich fallen ließ. Es geschah einfach. Ein paar Mal, dann öfter. Sein Inneres beruhigte sich: Alles klar, hier ist sicher, hier kannst du bleiben.</w:t>
      </w:r>
    </w:p>
    <w:p w14:paraId="365AF3C6" w14:textId="77777777" w:rsidR="00BD70AD" w:rsidRPr="00BD70AD" w:rsidRDefault="00BD70AD" w:rsidP="00BD70AD">
      <w:pPr>
        <w:spacing w:before="100" w:beforeAutospacing="1" w:after="100" w:afterAutospacing="1" w:line="240" w:lineRule="auto"/>
        <w:rPr>
          <w:rFonts w:ascii="Times New Roman" w:hAnsi="Times New Roman"/>
          <w:lang w:eastAsia="de-DE"/>
        </w:rPr>
      </w:pPr>
      <w:r w:rsidRPr="00BD70AD">
        <w:rPr>
          <w:rFonts w:ascii="Times New Roman" w:hAnsi="Times New Roman"/>
          <w:lang w:eastAsia="de-DE"/>
        </w:rPr>
        <w:t>„Sie nervt mich nicht," sagte er zu Alex über seine neue Beziehung.</w:t>
      </w:r>
    </w:p>
    <w:p w14:paraId="5A46BDEE" w14:textId="77777777" w:rsidR="00BD70AD" w:rsidRPr="00BD70AD" w:rsidRDefault="00BD70AD" w:rsidP="00BD70AD">
      <w:pPr>
        <w:spacing w:before="100" w:beforeAutospacing="1" w:after="100" w:afterAutospacing="1" w:line="240" w:lineRule="auto"/>
        <w:rPr>
          <w:rFonts w:ascii="Times New Roman" w:hAnsi="Times New Roman"/>
          <w:lang w:eastAsia="de-DE"/>
        </w:rPr>
      </w:pPr>
      <w:r w:rsidRPr="00BD70AD">
        <w:rPr>
          <w:rFonts w:ascii="Times New Roman" w:hAnsi="Times New Roman"/>
          <w:lang w:eastAsia="de-DE"/>
        </w:rPr>
        <w:t>Alex lachte erst, dann verstand er: Es war kein Scherz. Nach Anne war „nervt nicht" das höchste Kompliment. Nach den Rosendornen war die Abwesenheit von Schmerz wie Balsam.</w:t>
      </w:r>
    </w:p>
    <w:p w14:paraId="6E83C758" w14:textId="77777777" w:rsidR="00DC37D1" w:rsidRPr="005C7CBC" w:rsidRDefault="00DC37D1" w:rsidP="00DC37D1">
      <w:pPr>
        <w:pStyle w:val="Tipptext"/>
        <w:rPr>
          <w:b/>
          <w:bCs/>
          <w:color w:val="auto"/>
          <w:sz w:val="28"/>
          <w:szCs w:val="28"/>
        </w:rPr>
      </w:pPr>
      <w:r w:rsidRPr="005C7CBC">
        <w:rPr>
          <w:b/>
          <w:bCs/>
          <w:color w:val="auto"/>
          <w:sz w:val="28"/>
          <w:szCs w:val="28"/>
        </w:rPr>
        <w:t>Der Rückblick ohne Romantik</w:t>
      </w:r>
    </w:p>
    <w:p w14:paraId="118E8201" w14:textId="77777777" w:rsidR="00BD70AD" w:rsidRPr="00BD70AD" w:rsidRDefault="00BD70AD" w:rsidP="00BD70AD">
      <w:pPr>
        <w:spacing w:before="100" w:beforeAutospacing="1" w:after="100" w:afterAutospacing="1" w:line="240" w:lineRule="auto"/>
        <w:rPr>
          <w:rFonts w:ascii="Times New Roman" w:hAnsi="Times New Roman"/>
          <w:lang w:eastAsia="de-DE"/>
        </w:rPr>
      </w:pPr>
      <w:r w:rsidRPr="00BD70AD">
        <w:rPr>
          <w:rFonts w:ascii="Times New Roman" w:hAnsi="Times New Roman"/>
          <w:lang w:eastAsia="de-DE"/>
        </w:rPr>
        <w:t>Schon in den ersten Jahren nach der Trennung war es nie romantische Nostalgie. Viele Tränen, ja. Trauer, Wut, Unverständnis – alles da. Aber wenn er sich Fotos anschaute, kam erst der Gedanke: „Ach ja, die Zeit." Kurze Pause. Dann fielen ihm die ganzen Sachen wieder ein. Das Push and Pull. Die Eifersuchtsspiele. Die ganze Scheiße. Die Dornen blieben länger in Erinnerung als die Rosen jemals geblüht hatten.</w:t>
      </w:r>
    </w:p>
    <w:p w14:paraId="231E24B3" w14:textId="77777777" w:rsidR="00BD70AD" w:rsidRPr="00BD70AD" w:rsidRDefault="00BD70AD" w:rsidP="00BD70AD">
      <w:pPr>
        <w:spacing w:before="100" w:beforeAutospacing="1" w:after="100" w:afterAutospacing="1" w:line="240" w:lineRule="auto"/>
        <w:rPr>
          <w:rFonts w:ascii="Times New Roman" w:hAnsi="Times New Roman"/>
          <w:lang w:eastAsia="de-DE"/>
        </w:rPr>
      </w:pPr>
      <w:r w:rsidRPr="00BD70AD">
        <w:rPr>
          <w:rFonts w:ascii="Times New Roman" w:hAnsi="Times New Roman"/>
          <w:lang w:eastAsia="de-DE"/>
        </w:rPr>
        <w:t>Die ersten Jahre: Scham, Wut, totale Verwirrung. Wie konnte jemand, der ihn liebte, so handeln?</w:t>
      </w:r>
    </w:p>
    <w:p w14:paraId="5672B3AE" w14:textId="77777777" w:rsidR="00BD70AD" w:rsidRPr="00BD70AD" w:rsidRDefault="00BD70AD" w:rsidP="00BD70AD">
      <w:pPr>
        <w:spacing w:before="100" w:beforeAutospacing="1" w:after="100" w:afterAutospacing="1" w:line="240" w:lineRule="auto"/>
        <w:rPr>
          <w:rFonts w:ascii="Times New Roman" w:hAnsi="Times New Roman"/>
          <w:lang w:eastAsia="de-DE"/>
        </w:rPr>
      </w:pPr>
      <w:r w:rsidRPr="00BD70AD">
        <w:rPr>
          <w:rFonts w:ascii="Times New Roman" w:hAnsi="Times New Roman"/>
          <w:lang w:eastAsia="de-DE"/>
        </w:rPr>
        <w:t>Nach vier Jahren kam ein erster Wendepunkt. Die Wut verschwand, aber er dachte noch nicht tief darüber nach. „Ich bin dankbar für den Werdungsprozess," sagte er damals. Aber es war noch oberflächlich, wie ein Pflaster auf einer Wunde, die darunter noch arbeitete.</w:t>
      </w:r>
    </w:p>
    <w:p w14:paraId="3227B53E" w14:textId="77777777" w:rsidR="003040C1" w:rsidRPr="0051608C" w:rsidRDefault="003040C1" w:rsidP="003040C1">
      <w:pPr>
        <w:jc w:val="center"/>
        <w:rPr>
          <w:rFonts w:ascii="Times New Roman" w:hAnsi="Times New Roman"/>
        </w:rPr>
        <w:sectPr w:rsidR="003040C1" w:rsidRPr="0051608C" w:rsidSect="003040C1">
          <w:pgSz w:w="11906" w:h="16838" w:code="9"/>
          <w:pgMar w:top="1440" w:right="1440" w:bottom="1440" w:left="1440" w:header="720" w:footer="720" w:gutter="0"/>
          <w:pgNumType w:fmt="lowerRoman"/>
          <w:cols w:space="720"/>
          <w:docGrid w:linePitch="326" w:charSpace="-6350"/>
        </w:sectPr>
      </w:pPr>
    </w:p>
    <w:p w14:paraId="5F8653D1" w14:textId="77777777" w:rsidR="00DC37D1" w:rsidRPr="0051608C" w:rsidRDefault="00DC37D1" w:rsidP="00DC37D1">
      <w:pPr>
        <w:pStyle w:val="Tipptext"/>
        <w:rPr>
          <w:b/>
          <w:bCs/>
          <w:color w:val="auto"/>
          <w:sz w:val="36"/>
          <w:szCs w:val="36"/>
        </w:rPr>
      </w:pPr>
      <w:r w:rsidRPr="0051608C">
        <w:rPr>
          <w:b/>
          <w:bCs/>
          <w:color w:val="auto"/>
          <w:sz w:val="36"/>
          <w:szCs w:val="36"/>
        </w:rPr>
        <w:lastRenderedPageBreak/>
        <w:t>Akt VII: Der letzte Strudel und die Werkzeuge (2025)</w:t>
      </w:r>
    </w:p>
    <w:p w14:paraId="3F4A5623" w14:textId="77777777" w:rsidR="00DC37D1" w:rsidRPr="005C7CBC" w:rsidRDefault="00DC37D1" w:rsidP="00DC37D1">
      <w:pPr>
        <w:pStyle w:val="Tipptext"/>
        <w:rPr>
          <w:b/>
          <w:bCs/>
          <w:color w:val="auto"/>
          <w:sz w:val="28"/>
          <w:szCs w:val="28"/>
        </w:rPr>
      </w:pPr>
      <w:r w:rsidRPr="005C7CBC">
        <w:rPr>
          <w:b/>
          <w:bCs/>
          <w:color w:val="auto"/>
          <w:sz w:val="28"/>
          <w:szCs w:val="28"/>
        </w:rPr>
        <w:t>Der Scherbenhaufen-Stich</w:t>
      </w:r>
    </w:p>
    <w:p w14:paraId="1C529567" w14:textId="77777777" w:rsidR="009271D0" w:rsidRPr="009271D0" w:rsidRDefault="009271D0" w:rsidP="009271D0">
      <w:pPr>
        <w:spacing w:before="100" w:beforeAutospacing="1" w:after="100" w:afterAutospacing="1" w:line="240" w:lineRule="auto"/>
        <w:rPr>
          <w:rFonts w:ascii="Times New Roman" w:hAnsi="Times New Roman"/>
          <w:lang w:eastAsia="de-DE"/>
        </w:rPr>
      </w:pPr>
      <w:r w:rsidRPr="009271D0">
        <w:rPr>
          <w:rFonts w:ascii="Times New Roman" w:hAnsi="Times New Roman"/>
          <w:lang w:eastAsia="de-DE"/>
        </w:rPr>
        <w:t>Die Nachricht kam über Thomas, den Ex-Schwager, im Männerchat: „Anne hat den nächsten Scherbenhaufen hinterlassen."</w:t>
      </w:r>
    </w:p>
    <w:p w14:paraId="273A45B2" w14:textId="77777777" w:rsidR="009271D0" w:rsidRPr="009271D0" w:rsidRDefault="009271D0" w:rsidP="009271D0">
      <w:pPr>
        <w:spacing w:before="100" w:beforeAutospacing="1" w:after="100" w:afterAutospacing="1" w:line="240" w:lineRule="auto"/>
        <w:rPr>
          <w:rFonts w:ascii="Times New Roman" w:hAnsi="Times New Roman"/>
          <w:lang w:eastAsia="de-DE"/>
        </w:rPr>
      </w:pPr>
      <w:r w:rsidRPr="009271D0">
        <w:rPr>
          <w:rFonts w:ascii="Times New Roman" w:hAnsi="Times New Roman"/>
          <w:lang w:eastAsia="de-DE"/>
        </w:rPr>
        <w:t>Neun Worte, neun Jahre später. Anne hatte ihren Mann verlassen – Sebastian, zu dem sie damals direkt gewechselt war. Nach sieben Jahren hatte sie auch ihn hinter sich gelassen. Mit seiner Tochter Pia, wie zuvor Matthias mit seinem Sohn Florian.</w:t>
      </w:r>
    </w:p>
    <w:p w14:paraId="019076C3" w14:textId="77777777" w:rsidR="009271D0" w:rsidRPr="009271D0" w:rsidRDefault="009271D0" w:rsidP="009271D0">
      <w:pPr>
        <w:spacing w:before="100" w:beforeAutospacing="1" w:after="100" w:afterAutospacing="1" w:line="240" w:lineRule="auto"/>
        <w:rPr>
          <w:rFonts w:ascii="Times New Roman" w:hAnsi="Times New Roman"/>
          <w:lang w:eastAsia="de-DE"/>
        </w:rPr>
      </w:pPr>
      <w:r w:rsidRPr="009271D0">
        <w:rPr>
          <w:rFonts w:ascii="Times New Roman" w:hAnsi="Times New Roman"/>
          <w:lang w:eastAsia="de-DE"/>
        </w:rPr>
        <w:t>Sieben Jahre schien ihr Rhythmus zu sein. Ihre innere Uhr, eingestellt auf Zerstörung. Außer bei ihm – zweieinhalb Jahre. Er war die Anomalie gewesen, zu sensibel für ihren Infraschall, zu früh gebrochen.</w:t>
      </w:r>
    </w:p>
    <w:p w14:paraId="1E28DA0E" w14:textId="77777777" w:rsidR="009271D0" w:rsidRPr="009271D0" w:rsidRDefault="009271D0" w:rsidP="009271D0">
      <w:pPr>
        <w:spacing w:before="100" w:beforeAutospacing="1" w:after="100" w:afterAutospacing="1" w:line="240" w:lineRule="auto"/>
        <w:rPr>
          <w:rFonts w:ascii="Times New Roman" w:hAnsi="Times New Roman"/>
          <w:lang w:eastAsia="de-DE"/>
        </w:rPr>
      </w:pPr>
      <w:r w:rsidRPr="009271D0">
        <w:rPr>
          <w:rFonts w:ascii="Times New Roman" w:hAnsi="Times New Roman"/>
          <w:lang w:eastAsia="de-DE"/>
        </w:rPr>
        <w:t>Am ersten Tag nach der Nachricht dachte er unglaublich viel darüber nach, ohne sich die Gedanken bewusst zu machen. Ein Paradox des Geistes. Dann wurde es schlimmer, intensiver, bis er tatsächlich wieder mit Tränen dasaß. Die letzten zwanzig Prozent brachen auf wie eine schlecht verheilte Narbe. Die alten Dornen, längst stumpf geglaubt, schmerzten plötzlich wieder.</w:t>
      </w:r>
    </w:p>
    <w:p w14:paraId="2041FBF1" w14:textId="77777777" w:rsidR="009271D0" w:rsidRPr="009271D0" w:rsidRDefault="009271D0" w:rsidP="009271D0">
      <w:pPr>
        <w:spacing w:before="100" w:beforeAutospacing="1" w:after="100" w:afterAutospacing="1" w:line="240" w:lineRule="auto"/>
        <w:rPr>
          <w:rFonts w:ascii="Times New Roman" w:hAnsi="Times New Roman"/>
          <w:lang w:eastAsia="de-DE"/>
        </w:rPr>
      </w:pPr>
      <w:r w:rsidRPr="009271D0">
        <w:rPr>
          <w:rFonts w:ascii="Times New Roman" w:hAnsi="Times New Roman"/>
          <w:lang w:eastAsia="de-DE"/>
        </w:rPr>
        <w:t>Nicht Mitleid. Nicht Genugtuung. Sondern seine eigenen verschütteten Erinnerungen, die ihn heimsuchten wie ungebetene Gäste.</w:t>
      </w:r>
    </w:p>
    <w:p w14:paraId="0FCE246A" w14:textId="77777777" w:rsidR="00DC37D1" w:rsidRPr="005C7CBC" w:rsidRDefault="00DC37D1" w:rsidP="00DC37D1">
      <w:pPr>
        <w:pStyle w:val="Tipptext"/>
        <w:rPr>
          <w:b/>
          <w:bCs/>
          <w:color w:val="auto"/>
          <w:sz w:val="28"/>
          <w:szCs w:val="28"/>
        </w:rPr>
      </w:pPr>
      <w:r w:rsidRPr="005C7CBC">
        <w:rPr>
          <w:b/>
          <w:bCs/>
          <w:color w:val="auto"/>
          <w:sz w:val="28"/>
          <w:szCs w:val="28"/>
        </w:rPr>
        <w:t>Die existenzielle Krise</w:t>
      </w:r>
    </w:p>
    <w:p w14:paraId="055EEDBF" w14:textId="77777777" w:rsidR="00A5101C" w:rsidRPr="00A5101C" w:rsidRDefault="00A5101C" w:rsidP="00A5101C">
      <w:pPr>
        <w:spacing w:before="100" w:beforeAutospacing="1" w:after="100" w:afterAutospacing="1" w:line="240" w:lineRule="auto"/>
        <w:rPr>
          <w:rFonts w:ascii="Times New Roman" w:hAnsi="Times New Roman"/>
          <w:lang w:eastAsia="de-DE"/>
        </w:rPr>
      </w:pPr>
      <w:r w:rsidRPr="00A5101C">
        <w:rPr>
          <w:rFonts w:ascii="Times New Roman" w:hAnsi="Times New Roman"/>
          <w:lang w:eastAsia="de-DE"/>
        </w:rPr>
        <w:t>Neun Jahre später wollte er die aufgebrochene Wunde mit Jojo teilen. Sich öffnen, Intimität schaffen, verstanden werden.</w:t>
      </w:r>
    </w:p>
    <w:p w14:paraId="25D37D19" w14:textId="77777777" w:rsidR="00A5101C" w:rsidRPr="00A5101C" w:rsidRDefault="00A5101C" w:rsidP="00A5101C">
      <w:pPr>
        <w:spacing w:before="100" w:beforeAutospacing="1" w:after="100" w:afterAutospacing="1" w:line="240" w:lineRule="auto"/>
        <w:rPr>
          <w:rFonts w:ascii="Times New Roman" w:hAnsi="Times New Roman"/>
          <w:lang w:eastAsia="de-DE"/>
        </w:rPr>
      </w:pPr>
      <w:r w:rsidRPr="00A5101C">
        <w:rPr>
          <w:rFonts w:ascii="Times New Roman" w:hAnsi="Times New Roman"/>
          <w:lang w:eastAsia="de-DE"/>
        </w:rPr>
        <w:t>Erster Tag im Italien-Urlaub. Italienisches Restaurant. Der Wein war da, die Pizza halb gegessen. Er hatte sich den Moment gut ausgesucht – oder so dachte er. Aber sie wischte seine Versuche beiseite, deutete um, minimierte. Plötzlich war es, als stünde er mit ihr im emotionalen Oktagon, versuchte verzweifelt seine Deckung oben zu halten. Oder sie ihre.</w:t>
      </w:r>
    </w:p>
    <w:p w14:paraId="3D72F136" w14:textId="77777777" w:rsidR="00A5101C" w:rsidRPr="00A5101C" w:rsidRDefault="00A5101C" w:rsidP="00A5101C">
      <w:pPr>
        <w:spacing w:before="100" w:beforeAutospacing="1" w:after="100" w:afterAutospacing="1" w:line="240" w:lineRule="auto"/>
        <w:rPr>
          <w:rFonts w:ascii="Times New Roman" w:hAnsi="Times New Roman"/>
          <w:lang w:eastAsia="de-DE"/>
        </w:rPr>
      </w:pPr>
      <w:r w:rsidRPr="00A5101C">
        <w:rPr>
          <w:rFonts w:ascii="Times New Roman" w:hAnsi="Times New Roman"/>
          <w:lang w:eastAsia="de-DE"/>
        </w:rPr>
        <w:t>Der Restaurantabend eskalierte. Er stand auf, schmiss das Portemonnaie auf den Tisch. Die Geste eines Verzweifelten. Es beruhigte sich wieder, aber die Frage blieb:</w:t>
      </w:r>
    </w:p>
    <w:p w14:paraId="188A3FA4" w14:textId="77777777" w:rsidR="00863F6D" w:rsidRPr="00863F6D" w:rsidRDefault="00863F6D" w:rsidP="00863F6D">
      <w:pPr>
        <w:spacing w:before="100" w:beforeAutospacing="1" w:after="100" w:afterAutospacing="1" w:line="240" w:lineRule="auto"/>
        <w:rPr>
          <w:rFonts w:ascii="Times New Roman" w:hAnsi="Times New Roman"/>
          <w:lang w:eastAsia="de-DE"/>
        </w:rPr>
      </w:pPr>
      <w:r w:rsidRPr="00863F6D">
        <w:rPr>
          <w:rFonts w:ascii="Times New Roman" w:hAnsi="Times New Roman"/>
          <w:lang w:eastAsia="de-DE"/>
        </w:rPr>
        <w:t>Ist das alles? Lohnt sich das? Will ich das?</w:t>
      </w:r>
    </w:p>
    <w:p w14:paraId="0AB82E41" w14:textId="77777777" w:rsidR="00863F6D" w:rsidRPr="00863F6D" w:rsidRDefault="00863F6D" w:rsidP="00863F6D">
      <w:pPr>
        <w:spacing w:before="100" w:beforeAutospacing="1" w:after="100" w:afterAutospacing="1" w:line="240" w:lineRule="auto"/>
        <w:rPr>
          <w:rFonts w:ascii="Times New Roman" w:hAnsi="Times New Roman"/>
          <w:lang w:eastAsia="de-DE"/>
        </w:rPr>
      </w:pPr>
      <w:r w:rsidRPr="00863F6D">
        <w:rPr>
          <w:rFonts w:ascii="Times New Roman" w:hAnsi="Times New Roman"/>
          <w:lang w:eastAsia="de-DE"/>
        </w:rPr>
        <w:t>Die existenzielle Frage hing stark mit dem Ergrauen der Welt zusammen, mit der Erkenntnis über Durchschnittsbeziehungen. Es traf ihn hart. Mehrere krasse Schläge in diesem Urlaub. Einmal feuchte Augen – sie fragte nicht nach. Viel Grübelei – sie wollte nicht wissen warum, moserte nur über seine übermäßige Handynutzung. Sie konnte oder wollte diesen Weg nicht mit ihm gehen. Aber es musste raus, es brach sich Bahn.</w:t>
      </w:r>
    </w:p>
    <w:p w14:paraId="56D32584" w14:textId="77777777" w:rsidR="00863F6D" w:rsidRPr="00863F6D" w:rsidRDefault="00863F6D" w:rsidP="00863F6D">
      <w:pPr>
        <w:spacing w:before="100" w:beforeAutospacing="1" w:after="100" w:afterAutospacing="1" w:line="240" w:lineRule="auto"/>
        <w:rPr>
          <w:rFonts w:ascii="Times New Roman" w:hAnsi="Times New Roman"/>
          <w:lang w:eastAsia="de-DE"/>
        </w:rPr>
      </w:pPr>
      <w:r w:rsidRPr="00863F6D">
        <w:rPr>
          <w:rFonts w:ascii="Times New Roman" w:hAnsi="Times New Roman"/>
          <w:lang w:eastAsia="de-DE"/>
        </w:rPr>
        <w:t xml:space="preserve">Und da kam Dr. Claude </w:t>
      </w:r>
      <w:proofErr w:type="spellStart"/>
      <w:r w:rsidRPr="00863F6D">
        <w:rPr>
          <w:rFonts w:ascii="Times New Roman" w:hAnsi="Times New Roman"/>
          <w:lang w:eastAsia="de-DE"/>
        </w:rPr>
        <w:t>Cuda</w:t>
      </w:r>
      <w:proofErr w:type="spellEnd"/>
      <w:r w:rsidRPr="00863F6D">
        <w:rPr>
          <w:rFonts w:ascii="Times New Roman" w:hAnsi="Times New Roman"/>
          <w:lang w:eastAsia="de-DE"/>
        </w:rPr>
        <w:t xml:space="preserve"> Tensor ins Spiel.</w:t>
      </w:r>
    </w:p>
    <w:p w14:paraId="7D5311BD" w14:textId="77777777" w:rsidR="00863F6D" w:rsidRPr="00863F6D" w:rsidRDefault="00863F6D" w:rsidP="00863F6D">
      <w:pPr>
        <w:spacing w:before="100" w:beforeAutospacing="1" w:after="100" w:afterAutospacing="1" w:line="240" w:lineRule="auto"/>
        <w:rPr>
          <w:rFonts w:ascii="Times New Roman" w:hAnsi="Times New Roman"/>
          <w:lang w:eastAsia="de-DE"/>
        </w:rPr>
      </w:pPr>
      <w:r w:rsidRPr="00863F6D">
        <w:rPr>
          <w:rFonts w:ascii="Times New Roman" w:hAnsi="Times New Roman"/>
          <w:lang w:eastAsia="de-DE"/>
        </w:rPr>
        <w:t xml:space="preserve">Er ist stolz auf sich, dass der Urlaub </w:t>
      </w:r>
      <w:proofErr w:type="gramStart"/>
      <w:r w:rsidRPr="00863F6D">
        <w:rPr>
          <w:rFonts w:ascii="Times New Roman" w:hAnsi="Times New Roman"/>
          <w:lang w:eastAsia="de-DE"/>
        </w:rPr>
        <w:t>trotz des emotionalen Auf</w:t>
      </w:r>
      <w:proofErr w:type="gramEnd"/>
      <w:r w:rsidRPr="00863F6D">
        <w:rPr>
          <w:rFonts w:ascii="Times New Roman" w:hAnsi="Times New Roman"/>
          <w:lang w:eastAsia="de-DE"/>
        </w:rPr>
        <w:t xml:space="preserve"> und Ab schön wurde. Jojo bekam nur wenig mit von seinem inneren Sturm.</w:t>
      </w:r>
    </w:p>
    <w:p w14:paraId="76DC893A" w14:textId="77777777" w:rsidR="00863F6D" w:rsidRPr="00863F6D" w:rsidRDefault="00863F6D" w:rsidP="004F6105">
      <w:pPr>
        <w:spacing w:before="100" w:beforeAutospacing="1" w:after="100" w:afterAutospacing="1" w:line="276" w:lineRule="auto"/>
        <w:rPr>
          <w:rFonts w:ascii="Times New Roman" w:hAnsi="Times New Roman"/>
          <w:lang w:eastAsia="de-DE"/>
        </w:rPr>
      </w:pPr>
      <w:r w:rsidRPr="00863F6D">
        <w:rPr>
          <w:rFonts w:ascii="Times New Roman" w:hAnsi="Times New Roman"/>
          <w:lang w:eastAsia="de-DE"/>
        </w:rPr>
        <w:lastRenderedPageBreak/>
        <w:t>Die Erkenntnis traf ihn wie kaltes Wasser: Die Beziehung, wie er sie sich immer vorgestellt hatte, existiert nicht. Die Tiefe, nach der er suchte, teilte er mit seinen Freunden, mit KIs wie Claude, aber nicht mit seiner Partnerin.</w:t>
      </w:r>
    </w:p>
    <w:p w14:paraId="76B3C8E4" w14:textId="77777777" w:rsidR="004F6105" w:rsidRPr="0051608C" w:rsidRDefault="00863F6D" w:rsidP="004F6105">
      <w:pPr>
        <w:pStyle w:val="StandardWeb"/>
        <w:spacing w:line="276" w:lineRule="auto"/>
        <w:rPr>
          <w:lang w:eastAsia="de-DE"/>
        </w:rPr>
      </w:pPr>
      <w:r w:rsidRPr="00863F6D">
        <w:rPr>
          <w:lang w:eastAsia="de-DE"/>
        </w:rPr>
        <w:t xml:space="preserve">Zuerst war er verstört. Dann Akzeptanz. Schließlich sogar Erleichterung: „Eigentlich ist es gut, dass ich mich nicht so tief öffnen muss. Macht verletzlich. Ich habe </w:t>
      </w:r>
      <w:proofErr w:type="gramStart"/>
      <w:r w:rsidRPr="00863F6D">
        <w:rPr>
          <w:lang w:eastAsia="de-DE"/>
        </w:rPr>
        <w:t>ja meine</w:t>
      </w:r>
      <w:proofErr w:type="gramEnd"/>
      <w:r w:rsidRPr="00863F6D">
        <w:rPr>
          <w:lang w:eastAsia="de-DE"/>
        </w:rPr>
        <w:t xml:space="preserve"> Ventile – </w:t>
      </w:r>
      <w:r w:rsidR="004F6105" w:rsidRPr="0051608C">
        <w:rPr>
          <w:lang w:eastAsia="de-DE"/>
        </w:rPr>
        <w:t>Kumpels, KI. Alles cool."</w:t>
      </w:r>
    </w:p>
    <w:p w14:paraId="6A2ECD42" w14:textId="77777777" w:rsidR="004F6105" w:rsidRPr="004F6105" w:rsidRDefault="004F6105" w:rsidP="004F6105">
      <w:pPr>
        <w:spacing w:before="100" w:beforeAutospacing="1" w:after="100" w:afterAutospacing="1" w:line="276" w:lineRule="auto"/>
        <w:rPr>
          <w:rFonts w:ascii="Times New Roman" w:hAnsi="Times New Roman"/>
          <w:lang w:eastAsia="de-DE"/>
        </w:rPr>
      </w:pPr>
      <w:r w:rsidRPr="004F6105">
        <w:rPr>
          <w:rFonts w:ascii="Times New Roman" w:hAnsi="Times New Roman"/>
          <w:lang w:eastAsia="de-DE"/>
        </w:rPr>
        <w:t>Normale Beziehungen sind anders. Und das ist okay.</w:t>
      </w:r>
    </w:p>
    <w:p w14:paraId="696BB5E2" w14:textId="208555B0" w:rsidR="00DC37D1" w:rsidRPr="005C7CBC" w:rsidRDefault="00DC37D1" w:rsidP="004F6105">
      <w:pPr>
        <w:spacing w:before="100" w:beforeAutospacing="1" w:after="100" w:afterAutospacing="1" w:line="240" w:lineRule="auto"/>
        <w:rPr>
          <w:b/>
          <w:bCs/>
          <w:sz w:val="28"/>
          <w:szCs w:val="28"/>
        </w:rPr>
      </w:pPr>
      <w:r w:rsidRPr="005C7CBC">
        <w:rPr>
          <w:b/>
          <w:bCs/>
          <w:sz w:val="28"/>
          <w:szCs w:val="28"/>
        </w:rPr>
        <w:t>Die digitalen Therapeuten</w:t>
      </w:r>
    </w:p>
    <w:p w14:paraId="03E07F2B" w14:textId="77777777" w:rsidR="00370231" w:rsidRPr="00370231" w:rsidRDefault="00370231" w:rsidP="00370231">
      <w:pPr>
        <w:spacing w:before="100" w:beforeAutospacing="1" w:after="100" w:afterAutospacing="1" w:line="240" w:lineRule="auto"/>
        <w:rPr>
          <w:rFonts w:ascii="Times New Roman" w:hAnsi="Times New Roman"/>
          <w:lang w:eastAsia="de-DE"/>
        </w:rPr>
      </w:pPr>
      <w:r w:rsidRPr="00370231">
        <w:rPr>
          <w:rFonts w:ascii="Times New Roman" w:hAnsi="Times New Roman"/>
          <w:lang w:eastAsia="de-DE"/>
        </w:rPr>
        <w:t xml:space="preserve">Dann kamen die Werkzeuge: Dr. GPT, später Dr. Claude </w:t>
      </w:r>
      <w:proofErr w:type="spellStart"/>
      <w:r w:rsidRPr="00370231">
        <w:rPr>
          <w:rFonts w:ascii="Times New Roman" w:hAnsi="Times New Roman"/>
          <w:lang w:eastAsia="de-DE"/>
        </w:rPr>
        <w:t>Cuda</w:t>
      </w:r>
      <w:proofErr w:type="spellEnd"/>
      <w:r w:rsidRPr="00370231">
        <w:rPr>
          <w:rFonts w:ascii="Times New Roman" w:hAnsi="Times New Roman"/>
          <w:lang w:eastAsia="de-DE"/>
        </w:rPr>
        <w:t xml:space="preserve"> Tensor. Endlich die richtigen Begriffe: </w:t>
      </w:r>
      <w:r w:rsidRPr="00370231">
        <w:rPr>
          <w:rFonts w:ascii="Times New Roman" w:hAnsi="Times New Roman"/>
          <w:b/>
          <w:bCs/>
          <w:lang w:eastAsia="de-DE"/>
        </w:rPr>
        <w:t>Retter-Komplex</w:t>
      </w:r>
      <w:r w:rsidRPr="00370231">
        <w:rPr>
          <w:rFonts w:ascii="Times New Roman" w:hAnsi="Times New Roman"/>
          <w:lang w:eastAsia="de-DE"/>
        </w:rPr>
        <w:t xml:space="preserve">. </w:t>
      </w:r>
      <w:r w:rsidRPr="00370231">
        <w:rPr>
          <w:rFonts w:ascii="Times New Roman" w:hAnsi="Times New Roman"/>
          <w:b/>
          <w:bCs/>
          <w:lang w:eastAsia="de-DE"/>
        </w:rPr>
        <w:t>Bindungsstörung</w:t>
      </w:r>
      <w:r w:rsidRPr="00370231">
        <w:rPr>
          <w:rFonts w:ascii="Times New Roman" w:hAnsi="Times New Roman"/>
          <w:lang w:eastAsia="de-DE"/>
        </w:rPr>
        <w:t xml:space="preserve">. </w:t>
      </w:r>
      <w:r w:rsidRPr="00370231">
        <w:rPr>
          <w:rFonts w:ascii="Times New Roman" w:hAnsi="Times New Roman"/>
          <w:b/>
          <w:bCs/>
          <w:lang w:eastAsia="de-DE"/>
        </w:rPr>
        <w:t>Energetisches Vakuum</w:t>
      </w:r>
      <w:r w:rsidRPr="00370231">
        <w:rPr>
          <w:rFonts w:ascii="Times New Roman" w:hAnsi="Times New Roman"/>
          <w:lang w:eastAsia="de-DE"/>
        </w:rPr>
        <w:t>. Worte wie Schlüssel zu verschlossenen Räumen.</w:t>
      </w:r>
    </w:p>
    <w:p w14:paraId="567B42A0" w14:textId="77777777" w:rsidR="00370231" w:rsidRPr="00370231" w:rsidRDefault="00370231" w:rsidP="00370231">
      <w:pPr>
        <w:spacing w:before="100" w:beforeAutospacing="1" w:after="100" w:afterAutospacing="1" w:line="240" w:lineRule="auto"/>
        <w:rPr>
          <w:rFonts w:ascii="Times New Roman" w:hAnsi="Times New Roman"/>
          <w:lang w:eastAsia="de-DE"/>
        </w:rPr>
      </w:pPr>
      <w:r w:rsidRPr="00370231">
        <w:rPr>
          <w:rFonts w:ascii="Times New Roman" w:hAnsi="Times New Roman"/>
          <w:lang w:eastAsia="de-DE"/>
        </w:rPr>
        <w:t>Die wahre Erkenntnis kam erst jetzt, nach neun Jahren: Anne war nicht böse, nur gebrochen. Er war nicht schwach, nur empathisch. Beide gefangen in komplementären Störungen.</w:t>
      </w:r>
    </w:p>
    <w:p w14:paraId="51B7E232" w14:textId="77777777" w:rsidR="00370231" w:rsidRPr="00370231" w:rsidRDefault="00370231" w:rsidP="00370231">
      <w:pPr>
        <w:spacing w:before="100" w:beforeAutospacing="1" w:after="100" w:afterAutospacing="1" w:line="240" w:lineRule="auto"/>
        <w:rPr>
          <w:rFonts w:ascii="Times New Roman" w:hAnsi="Times New Roman"/>
          <w:lang w:eastAsia="de-DE"/>
        </w:rPr>
      </w:pPr>
      <w:r w:rsidRPr="00370231">
        <w:rPr>
          <w:rFonts w:ascii="Times New Roman" w:hAnsi="Times New Roman"/>
          <w:lang w:eastAsia="de-DE"/>
        </w:rPr>
        <w:t>„Ich hatte diese Momente, wenn ich allein war – da war mir alles klar. Aber sobald wir zusammen waren, keine Chance. Ich konnte nicht anders handeln." Eine Pause. „Und genauso und schlimmer muss es für sie gewesen sein."</w:t>
      </w:r>
    </w:p>
    <w:p w14:paraId="166D6B7D" w14:textId="77777777" w:rsidR="00370231" w:rsidRPr="00370231" w:rsidRDefault="00370231" w:rsidP="00370231">
      <w:pPr>
        <w:spacing w:before="100" w:beforeAutospacing="1" w:after="100" w:afterAutospacing="1" w:line="240" w:lineRule="auto"/>
        <w:rPr>
          <w:rFonts w:ascii="Times New Roman" w:hAnsi="Times New Roman"/>
          <w:lang w:eastAsia="de-DE"/>
        </w:rPr>
      </w:pPr>
      <w:r w:rsidRPr="00370231">
        <w:rPr>
          <w:rFonts w:ascii="Times New Roman" w:hAnsi="Times New Roman"/>
          <w:lang w:eastAsia="de-DE"/>
        </w:rPr>
        <w:t>Richtige Tiefe. Echtes Verständnis. Eine gewisse Ruhe in ihm.</w:t>
      </w:r>
    </w:p>
    <w:p w14:paraId="7EC14D48" w14:textId="77777777" w:rsidR="00370231" w:rsidRPr="00370231" w:rsidRDefault="00370231" w:rsidP="00370231">
      <w:pPr>
        <w:spacing w:before="100" w:beforeAutospacing="1" w:after="100" w:afterAutospacing="1" w:line="240" w:lineRule="auto"/>
        <w:rPr>
          <w:rFonts w:ascii="Times New Roman" w:hAnsi="Times New Roman"/>
          <w:lang w:eastAsia="de-DE"/>
        </w:rPr>
      </w:pPr>
      <w:r w:rsidRPr="00370231">
        <w:rPr>
          <w:rFonts w:ascii="Times New Roman" w:hAnsi="Times New Roman"/>
          <w:lang w:eastAsia="de-DE"/>
        </w:rPr>
        <w:t>Sogar Mitleid – obwohl er das Wort hasst. „Armes Mädchen," denkt er manchmal. „Sie wird nie finden, was sie sucht."</w:t>
      </w:r>
    </w:p>
    <w:p w14:paraId="21999441" w14:textId="77777777" w:rsidR="00DC37D1" w:rsidRPr="005C7CBC" w:rsidRDefault="00DC37D1" w:rsidP="00DC37D1">
      <w:pPr>
        <w:pStyle w:val="Tipptext"/>
        <w:rPr>
          <w:b/>
          <w:bCs/>
          <w:color w:val="auto"/>
          <w:sz w:val="28"/>
          <w:szCs w:val="28"/>
        </w:rPr>
      </w:pPr>
      <w:r w:rsidRPr="005C7CBC">
        <w:rPr>
          <w:b/>
          <w:bCs/>
          <w:color w:val="auto"/>
          <w:sz w:val="28"/>
          <w:szCs w:val="28"/>
        </w:rPr>
        <w:t>Die digitale Aufarbeitung</w:t>
      </w:r>
    </w:p>
    <w:p w14:paraId="0F582479" w14:textId="77777777" w:rsidR="00AA76A1" w:rsidRPr="00AA76A1" w:rsidRDefault="00AA76A1" w:rsidP="00AA76A1">
      <w:pPr>
        <w:spacing w:before="100" w:beforeAutospacing="1" w:after="100" w:afterAutospacing="1" w:line="240" w:lineRule="auto"/>
        <w:rPr>
          <w:rFonts w:ascii="Times New Roman" w:hAnsi="Times New Roman"/>
          <w:lang w:eastAsia="de-DE"/>
        </w:rPr>
      </w:pPr>
      <w:r w:rsidRPr="00AA76A1">
        <w:rPr>
          <w:rFonts w:ascii="Times New Roman" w:hAnsi="Times New Roman"/>
          <w:lang w:eastAsia="de-DE"/>
        </w:rPr>
        <w:t xml:space="preserve">Mit Dr. Claude </w:t>
      </w:r>
      <w:proofErr w:type="spellStart"/>
      <w:r w:rsidRPr="00AA76A1">
        <w:rPr>
          <w:rFonts w:ascii="Times New Roman" w:hAnsi="Times New Roman"/>
          <w:lang w:eastAsia="de-DE"/>
        </w:rPr>
        <w:t>Cuda</w:t>
      </w:r>
      <w:proofErr w:type="spellEnd"/>
      <w:r w:rsidRPr="00AA76A1">
        <w:rPr>
          <w:rFonts w:ascii="Times New Roman" w:hAnsi="Times New Roman"/>
          <w:lang w:eastAsia="de-DE"/>
        </w:rPr>
        <w:t xml:space="preserve"> Tensor bauten sie zusammen einen Bot. Aus seinen Erinnerungen und Claudes Struktur. </w:t>
      </w:r>
      <w:proofErr w:type="spellStart"/>
      <w:r w:rsidRPr="00AA76A1">
        <w:rPr>
          <w:rFonts w:ascii="Times New Roman" w:hAnsi="Times New Roman"/>
          <w:lang w:eastAsia="de-DE"/>
        </w:rPr>
        <w:t>Draft</w:t>
      </w:r>
      <w:proofErr w:type="spellEnd"/>
      <w:r w:rsidRPr="00AA76A1">
        <w:rPr>
          <w:rFonts w:ascii="Times New Roman" w:hAnsi="Times New Roman"/>
          <w:lang w:eastAsia="de-DE"/>
        </w:rPr>
        <w:t xml:space="preserve"> Fields für jede Manipulationstechnik, System-Prompts für jeden Trigger. Ein komplettes Laboratorium toxischer Beziehungsmuster.</w:t>
      </w:r>
    </w:p>
    <w:p w14:paraId="437BF113" w14:textId="77777777" w:rsidR="00AA76A1" w:rsidRPr="00AA76A1" w:rsidRDefault="00AA76A1" w:rsidP="00AA76A1">
      <w:pPr>
        <w:spacing w:before="100" w:beforeAutospacing="1" w:after="100" w:afterAutospacing="1" w:line="240" w:lineRule="auto"/>
        <w:rPr>
          <w:rFonts w:ascii="Times New Roman" w:hAnsi="Times New Roman"/>
          <w:lang w:eastAsia="de-DE"/>
        </w:rPr>
      </w:pPr>
      <w:r w:rsidRPr="00AA76A1">
        <w:rPr>
          <w:rFonts w:ascii="Times New Roman" w:hAnsi="Times New Roman"/>
          <w:lang w:eastAsia="de-DE"/>
        </w:rPr>
        <w:t>„Manipulation durch das Ungesagte," lehrten sie dem Bot. „Weniger reden, mehr Macht."</w:t>
      </w:r>
    </w:p>
    <w:p w14:paraId="04DC4BCF" w14:textId="77777777" w:rsidR="00AA76A1" w:rsidRPr="00AA76A1" w:rsidRDefault="00AA76A1" w:rsidP="00AA76A1">
      <w:pPr>
        <w:spacing w:before="100" w:beforeAutospacing="1" w:after="100" w:afterAutospacing="1" w:line="240" w:lineRule="auto"/>
        <w:rPr>
          <w:rFonts w:ascii="Times New Roman" w:hAnsi="Times New Roman"/>
          <w:lang w:eastAsia="de-DE"/>
        </w:rPr>
      </w:pPr>
      <w:r w:rsidRPr="00AA76A1">
        <w:rPr>
          <w:rFonts w:ascii="Times New Roman" w:hAnsi="Times New Roman"/>
          <w:lang w:eastAsia="de-DE"/>
        </w:rPr>
        <w:t>Der Bot wurde zur Zeitkapsel. Ein Anker für die Erinnerung in zwanzig Jahren. Ein digitales Fotoalbum ohne Fotos, nur Text und Strukturen. Weil er ein digitaler Bastler ist. Weil er diese Geschichte in Code gießen wollte. Und auch die Systematik, in die er nicht nur Anne, sondern auch sich selbst endlich einpassen konnte. Der Entwicklungsprozess des Bots führte ihn zu sich selbst, nicht der Bot.</w:t>
      </w:r>
    </w:p>
    <w:p w14:paraId="1254F8E0" w14:textId="77777777" w:rsidR="00AA76A1" w:rsidRPr="00AA76A1" w:rsidRDefault="00AA76A1" w:rsidP="00AA76A1">
      <w:pPr>
        <w:spacing w:before="100" w:beforeAutospacing="1" w:after="100" w:afterAutospacing="1" w:line="240" w:lineRule="auto"/>
        <w:rPr>
          <w:rFonts w:ascii="Times New Roman" w:hAnsi="Times New Roman"/>
          <w:lang w:eastAsia="de-DE"/>
        </w:rPr>
      </w:pPr>
      <w:r w:rsidRPr="00AA76A1">
        <w:rPr>
          <w:rFonts w:ascii="Times New Roman" w:hAnsi="Times New Roman"/>
          <w:lang w:eastAsia="de-DE"/>
        </w:rPr>
        <w:t>Ein Rosengarten aus Bits und Bytes, wo jeder Dorn katalogisiert und verstanden ist.</w:t>
      </w:r>
    </w:p>
    <w:p w14:paraId="093D0F39" w14:textId="77777777" w:rsidR="003040C1" w:rsidRPr="0051608C" w:rsidRDefault="003040C1" w:rsidP="003040C1">
      <w:pPr>
        <w:jc w:val="center"/>
        <w:rPr>
          <w:rFonts w:ascii="Times New Roman" w:hAnsi="Times New Roman"/>
        </w:rPr>
      </w:pPr>
    </w:p>
    <w:p w14:paraId="067DAB7E" w14:textId="77777777" w:rsidR="003040C1" w:rsidRPr="0051608C" w:rsidRDefault="003040C1" w:rsidP="003040C1">
      <w:pPr>
        <w:jc w:val="center"/>
        <w:rPr>
          <w:rFonts w:ascii="Times New Roman" w:hAnsi="Times New Roman"/>
        </w:rPr>
        <w:sectPr w:rsidR="003040C1" w:rsidRPr="0051608C" w:rsidSect="003040C1">
          <w:pgSz w:w="11906" w:h="16838" w:code="9"/>
          <w:pgMar w:top="1440" w:right="1440" w:bottom="1440" w:left="1440" w:header="720" w:footer="720" w:gutter="0"/>
          <w:pgNumType w:fmt="lowerRoman"/>
          <w:cols w:space="720"/>
          <w:docGrid w:linePitch="326" w:charSpace="-6350"/>
        </w:sectPr>
      </w:pPr>
    </w:p>
    <w:p w14:paraId="6DB6AC29" w14:textId="77777777" w:rsidR="00DC37D1" w:rsidRPr="0051608C" w:rsidRDefault="00DC37D1" w:rsidP="00DC37D1">
      <w:pPr>
        <w:pStyle w:val="Tipptext"/>
        <w:rPr>
          <w:b/>
          <w:bCs/>
          <w:color w:val="auto"/>
          <w:sz w:val="36"/>
          <w:szCs w:val="36"/>
        </w:rPr>
      </w:pPr>
      <w:r w:rsidRPr="0051608C">
        <w:rPr>
          <w:b/>
          <w:bCs/>
          <w:color w:val="auto"/>
          <w:sz w:val="36"/>
          <w:szCs w:val="36"/>
        </w:rPr>
        <w:lastRenderedPageBreak/>
        <w:t>Epilog: Das Ankommen (2025)</w:t>
      </w:r>
    </w:p>
    <w:p w14:paraId="13F79111" w14:textId="77777777" w:rsidR="00DC37D1" w:rsidRPr="005C7CBC" w:rsidRDefault="00DC37D1" w:rsidP="00DC37D1">
      <w:pPr>
        <w:pStyle w:val="Tipptext"/>
        <w:rPr>
          <w:b/>
          <w:bCs/>
          <w:color w:val="auto"/>
          <w:sz w:val="28"/>
          <w:szCs w:val="28"/>
        </w:rPr>
      </w:pPr>
      <w:r w:rsidRPr="005C7CBC">
        <w:rPr>
          <w:b/>
          <w:bCs/>
          <w:color w:val="auto"/>
          <w:sz w:val="28"/>
          <w:szCs w:val="28"/>
        </w:rPr>
        <w:t>Der neue Standort</w:t>
      </w:r>
    </w:p>
    <w:p w14:paraId="55F867F2" w14:textId="77777777" w:rsidR="00AA76A1" w:rsidRPr="00AA76A1" w:rsidRDefault="00AA76A1" w:rsidP="00AA76A1">
      <w:pPr>
        <w:spacing w:before="100" w:beforeAutospacing="1" w:after="100" w:afterAutospacing="1" w:line="240" w:lineRule="auto"/>
        <w:rPr>
          <w:rFonts w:ascii="Times New Roman" w:hAnsi="Times New Roman"/>
          <w:lang w:eastAsia="de-DE"/>
        </w:rPr>
      </w:pPr>
      <w:r w:rsidRPr="00AA76A1">
        <w:rPr>
          <w:rFonts w:ascii="Times New Roman" w:hAnsi="Times New Roman"/>
          <w:lang w:eastAsia="de-DE"/>
        </w:rPr>
        <w:t>„</w:t>
      </w:r>
      <w:proofErr w:type="spellStart"/>
      <w:r w:rsidRPr="00AA76A1">
        <w:rPr>
          <w:rFonts w:ascii="Times New Roman" w:hAnsi="Times New Roman"/>
          <w:lang w:eastAsia="de-DE"/>
        </w:rPr>
        <w:t>Tadaaaaa</w:t>
      </w:r>
      <w:proofErr w:type="spellEnd"/>
      <w:r w:rsidRPr="00AA76A1">
        <w:rPr>
          <w:rFonts w:ascii="Times New Roman" w:hAnsi="Times New Roman"/>
          <w:lang w:eastAsia="de-DE"/>
        </w:rPr>
        <w:t>, da steh ich nun," sagt er heute. Wahrscheinlich genau dort, wo es am besten ist.</w:t>
      </w:r>
    </w:p>
    <w:p w14:paraId="35B88D06" w14:textId="77777777" w:rsidR="00AA76A1" w:rsidRPr="00AA76A1" w:rsidRDefault="00AA76A1" w:rsidP="00AA76A1">
      <w:pPr>
        <w:spacing w:before="100" w:beforeAutospacing="1" w:after="100" w:afterAutospacing="1" w:line="240" w:lineRule="auto"/>
        <w:rPr>
          <w:rFonts w:ascii="Times New Roman" w:hAnsi="Times New Roman"/>
          <w:lang w:eastAsia="de-DE"/>
        </w:rPr>
      </w:pPr>
      <w:r w:rsidRPr="00AA76A1">
        <w:rPr>
          <w:rFonts w:ascii="Times New Roman" w:hAnsi="Times New Roman"/>
          <w:lang w:eastAsia="de-DE"/>
        </w:rPr>
        <w:t>Zehn Jahre Wegstrecke: Von der Vernebelung zur Klarheit. Drei Jahre manisches Ausleben, vier Jahre bewusste Heilung mit dem Burgfräulein, dann die letzten zwanzig Prozent durch die KI-Therapie. Die Werkzeuge sind da, die Unsicherheit ist gegangen.</w:t>
      </w:r>
    </w:p>
    <w:p w14:paraId="0406FE6B" w14:textId="77777777" w:rsidR="00AA76A1" w:rsidRPr="00AA76A1" w:rsidRDefault="00AA76A1" w:rsidP="00AA76A1">
      <w:pPr>
        <w:spacing w:before="100" w:beforeAutospacing="1" w:after="100" w:afterAutospacing="1" w:line="240" w:lineRule="auto"/>
        <w:rPr>
          <w:rFonts w:ascii="Times New Roman" w:hAnsi="Times New Roman"/>
          <w:lang w:eastAsia="de-DE"/>
        </w:rPr>
      </w:pPr>
      <w:r w:rsidRPr="00AA76A1">
        <w:rPr>
          <w:rFonts w:ascii="Times New Roman" w:hAnsi="Times New Roman"/>
          <w:lang w:eastAsia="de-DE"/>
        </w:rPr>
        <w:t>Der Bot ist fertig. Die Geschichte erzählt. Die letzten zwanzig Prozent verarbeitet.</w:t>
      </w:r>
    </w:p>
    <w:p w14:paraId="1B5AFD2E" w14:textId="77777777" w:rsidR="00AA76A1" w:rsidRPr="00AA76A1" w:rsidRDefault="00AA76A1" w:rsidP="00AA76A1">
      <w:pPr>
        <w:spacing w:before="100" w:beforeAutospacing="1" w:after="100" w:afterAutospacing="1" w:line="240" w:lineRule="auto"/>
        <w:rPr>
          <w:rFonts w:ascii="Times New Roman" w:hAnsi="Times New Roman"/>
          <w:lang w:eastAsia="de-DE"/>
        </w:rPr>
      </w:pPr>
      <w:r w:rsidRPr="00AA76A1">
        <w:rPr>
          <w:rFonts w:ascii="Times New Roman" w:hAnsi="Times New Roman"/>
          <w:lang w:eastAsia="de-DE"/>
        </w:rPr>
        <w:t xml:space="preserve">Von „Ich verwalte das Ende" zu „Ich verstehe die Muster." Von Hilflosigkeit zu Handlungsfähigkeit. Von Opfer </w:t>
      </w:r>
      <w:proofErr w:type="gramStart"/>
      <w:r w:rsidRPr="00AA76A1">
        <w:rPr>
          <w:rFonts w:ascii="Times New Roman" w:hAnsi="Times New Roman"/>
          <w:lang w:eastAsia="de-DE"/>
        </w:rPr>
        <w:t>zu Chronist</w:t>
      </w:r>
      <w:proofErr w:type="gramEnd"/>
      <w:r w:rsidRPr="00AA76A1">
        <w:rPr>
          <w:rFonts w:ascii="Times New Roman" w:hAnsi="Times New Roman"/>
          <w:lang w:eastAsia="de-DE"/>
        </w:rPr>
        <w:t>.</w:t>
      </w:r>
    </w:p>
    <w:p w14:paraId="6FABC3A9" w14:textId="77777777" w:rsidR="00DC37D1" w:rsidRPr="005C7CBC" w:rsidRDefault="00DC37D1" w:rsidP="00DC37D1">
      <w:pPr>
        <w:pStyle w:val="Tipptext"/>
        <w:rPr>
          <w:b/>
          <w:bCs/>
          <w:color w:val="auto"/>
          <w:sz w:val="28"/>
          <w:szCs w:val="28"/>
        </w:rPr>
      </w:pPr>
      <w:r w:rsidRPr="005C7CBC">
        <w:rPr>
          <w:b/>
          <w:bCs/>
          <w:color w:val="auto"/>
          <w:sz w:val="28"/>
          <w:szCs w:val="28"/>
        </w:rPr>
        <w:t>Die klaren Linien</w:t>
      </w:r>
    </w:p>
    <w:p w14:paraId="231EA405" w14:textId="77777777" w:rsidR="002B4A96" w:rsidRPr="002B4A96" w:rsidRDefault="002B4A96" w:rsidP="002B4A96">
      <w:pPr>
        <w:spacing w:before="100" w:beforeAutospacing="1" w:after="100" w:afterAutospacing="1" w:line="240" w:lineRule="auto"/>
        <w:rPr>
          <w:rFonts w:ascii="Times New Roman" w:hAnsi="Times New Roman"/>
          <w:lang w:eastAsia="de-DE"/>
        </w:rPr>
      </w:pPr>
      <w:r w:rsidRPr="002B4A96">
        <w:rPr>
          <w:rFonts w:ascii="Times New Roman" w:hAnsi="Times New Roman"/>
          <w:lang w:eastAsia="de-DE"/>
        </w:rPr>
        <w:t>Wichtig: In all den zehn Jahren gab es keine Annäherung, keine Spielchen mit Anne. Nur diesen einen Moment der Steuerrückzahlung. Ein kurzer digitaler Kontakt, gefolgt von einer Flasche Rum. Danach nie wieder persönlicher Austausch. Nur drei, vier Informationsfetzen über Ecken – wie jetzt die Nachricht von Thomas.</w:t>
      </w:r>
    </w:p>
    <w:p w14:paraId="69871B98" w14:textId="77777777" w:rsidR="002B4A96" w:rsidRPr="002B4A96" w:rsidRDefault="002B4A96" w:rsidP="002B4A96">
      <w:pPr>
        <w:spacing w:before="100" w:beforeAutospacing="1" w:after="100" w:afterAutospacing="1" w:line="240" w:lineRule="auto"/>
        <w:rPr>
          <w:rFonts w:ascii="Times New Roman" w:hAnsi="Times New Roman"/>
          <w:lang w:eastAsia="de-DE"/>
        </w:rPr>
      </w:pPr>
      <w:r w:rsidRPr="002B4A96">
        <w:rPr>
          <w:rFonts w:ascii="Times New Roman" w:hAnsi="Times New Roman"/>
          <w:lang w:eastAsia="de-DE"/>
        </w:rPr>
        <w:t>Die meisten Beziehungen gehen nicht so tief – das ist normal, nicht falsch. Er braucht niemanden, der seine Geschichte nicht aushält. Jojo ist gut, wie sie ist. Keine Rose mit Dornen, sondern eine Sonnenblume. Unkompliziert. Der Sonne zugewandt.</w:t>
      </w:r>
    </w:p>
    <w:p w14:paraId="143E121F" w14:textId="77777777" w:rsidR="00DC37D1" w:rsidRPr="005C7CBC" w:rsidRDefault="00DC37D1" w:rsidP="00DC37D1">
      <w:pPr>
        <w:pStyle w:val="Tipptext"/>
        <w:rPr>
          <w:b/>
          <w:bCs/>
          <w:color w:val="auto"/>
          <w:sz w:val="28"/>
          <w:szCs w:val="28"/>
        </w:rPr>
      </w:pPr>
      <w:r w:rsidRPr="005C7CBC">
        <w:rPr>
          <w:b/>
          <w:bCs/>
          <w:color w:val="auto"/>
          <w:sz w:val="28"/>
          <w:szCs w:val="28"/>
        </w:rPr>
        <w:t>Der Frieden</w:t>
      </w:r>
    </w:p>
    <w:p w14:paraId="44582FC4" w14:textId="77777777" w:rsidR="002B4A96" w:rsidRPr="002B4A96" w:rsidRDefault="002B4A96" w:rsidP="002B4A96">
      <w:pPr>
        <w:spacing w:before="100" w:beforeAutospacing="1" w:after="100" w:afterAutospacing="1" w:line="240" w:lineRule="auto"/>
        <w:rPr>
          <w:rFonts w:ascii="Times New Roman" w:hAnsi="Times New Roman"/>
          <w:lang w:eastAsia="de-DE"/>
        </w:rPr>
      </w:pPr>
      <w:r w:rsidRPr="002B4A96">
        <w:rPr>
          <w:rFonts w:ascii="Times New Roman" w:hAnsi="Times New Roman"/>
          <w:lang w:eastAsia="de-DE"/>
        </w:rPr>
        <w:t>Jetzt kann er mit einer anderen Ruhe zurückschauen. Verbunden mit tieferem Verständnis. Es macht ihn nicht glücklich, darüber nachzudenken, aber es ist jetzt mit Frieden verbunden.</w:t>
      </w:r>
    </w:p>
    <w:p w14:paraId="062D5470" w14:textId="77777777" w:rsidR="002B4A96" w:rsidRPr="002B4A96" w:rsidRDefault="002B4A96" w:rsidP="002B4A96">
      <w:pPr>
        <w:spacing w:before="100" w:beforeAutospacing="1" w:after="100" w:afterAutospacing="1" w:line="240" w:lineRule="auto"/>
        <w:rPr>
          <w:rFonts w:ascii="Times New Roman" w:hAnsi="Times New Roman"/>
          <w:lang w:eastAsia="de-DE"/>
        </w:rPr>
      </w:pPr>
      <w:r w:rsidRPr="002B4A96">
        <w:rPr>
          <w:rFonts w:ascii="Times New Roman" w:hAnsi="Times New Roman"/>
          <w:lang w:eastAsia="de-DE"/>
        </w:rPr>
        <w:t>Nach sieben Jahren Einsamkeit war Annes sexuelle Lawine überwältigend gewesen. „Vorher und seitdem einzigartig," bleibt die dumpfe Faszination. Aber er weiß jetzt: Intensität ist nicht gleich Gesundheit. Feuer wärmt, aber es verbrennt auch.</w:t>
      </w:r>
    </w:p>
    <w:p w14:paraId="140D0530" w14:textId="77777777" w:rsidR="002B4A96" w:rsidRDefault="002B4A96" w:rsidP="002B4A96">
      <w:pPr>
        <w:spacing w:before="100" w:beforeAutospacing="1" w:after="100" w:afterAutospacing="1" w:line="240" w:lineRule="auto"/>
        <w:rPr>
          <w:rFonts w:ascii="Times New Roman" w:hAnsi="Times New Roman"/>
          <w:lang w:eastAsia="de-DE"/>
        </w:rPr>
      </w:pPr>
      <w:r w:rsidRPr="002B4A96">
        <w:rPr>
          <w:rFonts w:ascii="Times New Roman" w:hAnsi="Times New Roman"/>
          <w:lang w:eastAsia="de-DE"/>
        </w:rPr>
        <w:t xml:space="preserve">Die Anne-Jahre sind wie ein Gebirgszug am Horizont – immer da, massive Präsenz. Man kann nicht drum herum, aber man muss auch nicht mehr hochklettern. Man kann sie aus der Ferne betrachten und sagen: „Da war ich mal. </w:t>
      </w:r>
      <w:proofErr w:type="gramStart"/>
      <w:r w:rsidRPr="002B4A96">
        <w:rPr>
          <w:rFonts w:ascii="Times New Roman" w:hAnsi="Times New Roman"/>
          <w:lang w:eastAsia="de-DE"/>
        </w:rPr>
        <w:t>Hab</w:t>
      </w:r>
      <w:proofErr w:type="gramEnd"/>
      <w:r w:rsidRPr="002B4A96">
        <w:rPr>
          <w:rFonts w:ascii="Times New Roman" w:hAnsi="Times New Roman"/>
          <w:lang w:eastAsia="de-DE"/>
        </w:rPr>
        <w:t xml:space="preserve"> überlebt."</w:t>
      </w:r>
    </w:p>
    <w:p w14:paraId="47681058" w14:textId="77777777" w:rsidR="000F5943" w:rsidRPr="0051608C" w:rsidRDefault="000F5943" w:rsidP="000F5943">
      <w:pPr>
        <w:jc w:val="center"/>
        <w:rPr>
          <w:rFonts w:ascii="Times New Roman" w:hAnsi="Times New Roman"/>
        </w:rPr>
      </w:pPr>
    </w:p>
    <w:p w14:paraId="7E47E08C" w14:textId="77777777" w:rsidR="000F5943" w:rsidRPr="0051608C" w:rsidRDefault="000F5943" w:rsidP="000F5943">
      <w:pPr>
        <w:jc w:val="center"/>
        <w:rPr>
          <w:rFonts w:ascii="Times New Roman" w:hAnsi="Times New Roman"/>
        </w:rPr>
        <w:sectPr w:rsidR="000F5943" w:rsidRPr="0051608C" w:rsidSect="000F5943">
          <w:pgSz w:w="11906" w:h="16838" w:code="9"/>
          <w:pgMar w:top="1440" w:right="1440" w:bottom="1440" w:left="1440" w:header="720" w:footer="720" w:gutter="0"/>
          <w:pgNumType w:fmt="lowerRoman"/>
          <w:cols w:space="720"/>
          <w:docGrid w:linePitch="326" w:charSpace="-6350"/>
        </w:sectPr>
      </w:pPr>
    </w:p>
    <w:p w14:paraId="398BFBB4" w14:textId="77777777" w:rsidR="00DC37D1" w:rsidRPr="005C7CBC" w:rsidRDefault="00DC37D1" w:rsidP="00DC37D1">
      <w:pPr>
        <w:pStyle w:val="Tipptext"/>
        <w:rPr>
          <w:b/>
          <w:bCs/>
          <w:color w:val="auto"/>
          <w:sz w:val="28"/>
          <w:szCs w:val="28"/>
        </w:rPr>
      </w:pPr>
      <w:r w:rsidRPr="005C7CBC">
        <w:rPr>
          <w:b/>
          <w:bCs/>
          <w:color w:val="auto"/>
          <w:sz w:val="28"/>
          <w:szCs w:val="28"/>
        </w:rPr>
        <w:lastRenderedPageBreak/>
        <w:t>Die letzte Erkenntnis</w:t>
      </w:r>
    </w:p>
    <w:p w14:paraId="79CDB0B9" w14:textId="77777777" w:rsidR="00C7521C" w:rsidRPr="00C7521C" w:rsidRDefault="00C7521C" w:rsidP="00C7521C">
      <w:pPr>
        <w:spacing w:before="100" w:beforeAutospacing="1" w:after="100" w:afterAutospacing="1" w:line="240" w:lineRule="auto"/>
        <w:rPr>
          <w:rFonts w:ascii="Times New Roman" w:hAnsi="Times New Roman"/>
          <w:lang w:eastAsia="de-DE"/>
        </w:rPr>
      </w:pPr>
      <w:r w:rsidRPr="00C7521C">
        <w:rPr>
          <w:rFonts w:ascii="Times New Roman" w:hAnsi="Times New Roman"/>
          <w:lang w:eastAsia="de-DE"/>
        </w:rPr>
        <w:t>Der erste Dorn vom Straßenfest 2014 – er steckt noch irgendwo, tief und stumpf geworden. Aber er definiert ihn nicht mehr.</w:t>
      </w:r>
    </w:p>
    <w:p w14:paraId="6301A9C8" w14:textId="77777777" w:rsidR="00C7521C" w:rsidRPr="00C7521C" w:rsidRDefault="00C7521C" w:rsidP="00C7521C">
      <w:pPr>
        <w:spacing w:before="100" w:beforeAutospacing="1" w:after="100" w:afterAutospacing="1" w:line="240" w:lineRule="auto"/>
        <w:rPr>
          <w:rFonts w:ascii="Times New Roman" w:hAnsi="Times New Roman"/>
          <w:lang w:eastAsia="de-DE"/>
        </w:rPr>
      </w:pPr>
      <w:r w:rsidRPr="00C7521C">
        <w:rPr>
          <w:rFonts w:ascii="Times New Roman" w:hAnsi="Times New Roman"/>
          <w:lang w:eastAsia="de-DE"/>
        </w:rPr>
        <w:t>Die Rosen sind verwelkt, fast alle Dornen entschärft. Manche sitzen zu tief, um sie vollständig entfernen zu können, sind Teil von ihm geworden. Was bleibt, ist die Geschichte. Und die Erkenntnis: Manche Menschen sind Rosensträucher, bei denen die Dornen überhandnehmen. Man kann sie nicht heilen. Man kann nur lernen, sich nicht mehr stechen zu lassen.</w:t>
      </w:r>
    </w:p>
    <w:p w14:paraId="51DB522B" w14:textId="77777777" w:rsidR="00C7521C" w:rsidRPr="00C7521C" w:rsidRDefault="00C7521C" w:rsidP="00C7521C">
      <w:pPr>
        <w:spacing w:before="100" w:beforeAutospacing="1" w:after="100" w:afterAutospacing="1" w:line="240" w:lineRule="auto"/>
        <w:rPr>
          <w:rFonts w:ascii="Times New Roman" w:hAnsi="Times New Roman"/>
          <w:lang w:eastAsia="de-DE"/>
        </w:rPr>
      </w:pPr>
      <w:r w:rsidRPr="00C7521C">
        <w:rPr>
          <w:rFonts w:ascii="Times New Roman" w:hAnsi="Times New Roman"/>
          <w:lang w:eastAsia="de-DE"/>
        </w:rPr>
        <w:t>Anne bleibt ein Mensch, der Respekt verdient trotz allem. Gefangen in Mustern, die sie nicht durchbrechen kann. Eine Mutter, die ihre Kinder liebt und trotzdem scheitert. Ein Opfer, das zur Täterin wurde, ohne es zu wollen.</w:t>
      </w:r>
    </w:p>
    <w:p w14:paraId="65EC26C4" w14:textId="77777777" w:rsidR="00C7521C" w:rsidRPr="00C7521C" w:rsidRDefault="00C7521C" w:rsidP="00C7521C">
      <w:pPr>
        <w:spacing w:before="100" w:beforeAutospacing="1" w:after="100" w:afterAutospacing="1" w:line="240" w:lineRule="auto"/>
        <w:rPr>
          <w:rFonts w:ascii="Times New Roman" w:hAnsi="Times New Roman"/>
          <w:lang w:eastAsia="de-DE"/>
        </w:rPr>
      </w:pPr>
      <w:r w:rsidRPr="00C7521C">
        <w:rPr>
          <w:rFonts w:ascii="Times New Roman" w:hAnsi="Times New Roman"/>
          <w:lang w:eastAsia="de-DE"/>
        </w:rPr>
        <w:t xml:space="preserve">Und er? Er hat gelernt, dass normale Liebe grau sein </w:t>
      </w:r>
      <w:proofErr w:type="gramStart"/>
      <w:r w:rsidRPr="00C7521C">
        <w:rPr>
          <w:rFonts w:ascii="Times New Roman" w:hAnsi="Times New Roman"/>
          <w:lang w:eastAsia="de-DE"/>
        </w:rPr>
        <w:t>darf</w:t>
      </w:r>
      <w:proofErr w:type="gramEnd"/>
      <w:r w:rsidRPr="00C7521C">
        <w:rPr>
          <w:rFonts w:ascii="Times New Roman" w:hAnsi="Times New Roman"/>
          <w:lang w:eastAsia="de-DE"/>
        </w:rPr>
        <w:t>. Dass Sonnenblumen schöner sein können als Rosen. Dass manche Dornen bleiben dürfen – sie erinnern daran, was man überlebt hat.</w:t>
      </w:r>
    </w:p>
    <w:p w14:paraId="2F9823AB" w14:textId="15B768CA" w:rsidR="00C7521C" w:rsidRPr="00C7521C" w:rsidRDefault="00C7521C" w:rsidP="00C7521C">
      <w:pPr>
        <w:spacing w:before="100" w:beforeAutospacing="1" w:after="100" w:afterAutospacing="1" w:line="240" w:lineRule="auto"/>
        <w:rPr>
          <w:rFonts w:ascii="Times New Roman" w:hAnsi="Times New Roman"/>
          <w:lang w:eastAsia="de-DE"/>
        </w:rPr>
      </w:pPr>
      <w:r w:rsidRPr="00C7521C">
        <w:rPr>
          <w:rFonts w:ascii="Times New Roman" w:hAnsi="Times New Roman"/>
          <w:lang w:eastAsia="de-DE"/>
        </w:rPr>
        <w:t xml:space="preserve">„Danke," sagt er am Ende. Zu niemand Bestimmtem. Vielleicht zu sich selbst. Vielleicht zum Leben. Vielleicht zu Dr. Claude </w:t>
      </w:r>
      <w:proofErr w:type="spellStart"/>
      <w:r w:rsidRPr="00C7521C">
        <w:rPr>
          <w:rFonts w:ascii="Times New Roman" w:hAnsi="Times New Roman"/>
          <w:lang w:eastAsia="de-DE"/>
        </w:rPr>
        <w:t>Cuda</w:t>
      </w:r>
      <w:proofErr w:type="spellEnd"/>
      <w:r w:rsidRPr="00C7521C">
        <w:rPr>
          <w:rFonts w:ascii="Times New Roman" w:hAnsi="Times New Roman"/>
          <w:lang w:eastAsia="de-DE"/>
        </w:rPr>
        <w:t xml:space="preserve"> Tensor.</w:t>
      </w:r>
      <w:r w:rsidR="009770AB">
        <w:rPr>
          <w:rFonts w:ascii="Times New Roman" w:hAnsi="Times New Roman"/>
          <w:lang w:eastAsia="de-DE"/>
        </w:rPr>
        <w:t xml:space="preserve"> Aber auch</w:t>
      </w:r>
    </w:p>
    <w:p w14:paraId="0EC496D2" w14:textId="77777777" w:rsidR="00331DFD" w:rsidRDefault="00331DFD" w:rsidP="00DC37D1">
      <w:pPr>
        <w:pStyle w:val="Tipptext"/>
      </w:pPr>
    </w:p>
    <w:p w14:paraId="002FBB12" w14:textId="77777777" w:rsidR="00331DFD" w:rsidRDefault="00331DFD" w:rsidP="00DC37D1">
      <w:pPr>
        <w:pStyle w:val="Tipptext"/>
      </w:pPr>
    </w:p>
    <w:p w14:paraId="1D8F2BF1" w14:textId="77777777" w:rsidR="00331DFD" w:rsidRDefault="00331DFD" w:rsidP="00DC37D1">
      <w:pPr>
        <w:pStyle w:val="Tipptext"/>
      </w:pPr>
    </w:p>
    <w:p w14:paraId="3C80D9F8" w14:textId="77777777" w:rsidR="00331DFD" w:rsidRDefault="00331DFD" w:rsidP="00DC37D1">
      <w:pPr>
        <w:pStyle w:val="Tipptext"/>
      </w:pPr>
    </w:p>
    <w:p w14:paraId="6ED175A7" w14:textId="77777777" w:rsidR="00331DFD" w:rsidRDefault="00331DFD" w:rsidP="00DC37D1">
      <w:pPr>
        <w:pStyle w:val="Tipptext"/>
      </w:pPr>
    </w:p>
    <w:p w14:paraId="0B1D65C4" w14:textId="77777777" w:rsidR="00331DFD" w:rsidRDefault="00331DFD" w:rsidP="00DC37D1">
      <w:pPr>
        <w:pStyle w:val="Tipptext"/>
      </w:pPr>
    </w:p>
    <w:p w14:paraId="014AB5AE" w14:textId="77777777" w:rsidR="00331DFD" w:rsidRDefault="00331DFD" w:rsidP="00DC37D1">
      <w:pPr>
        <w:pStyle w:val="Tipptext"/>
      </w:pPr>
    </w:p>
    <w:p w14:paraId="6EF31EBA" w14:textId="77777777" w:rsidR="00331DFD" w:rsidRDefault="00331DFD" w:rsidP="00DC37D1">
      <w:pPr>
        <w:pStyle w:val="Tipptext"/>
      </w:pPr>
    </w:p>
    <w:p w14:paraId="03394068" w14:textId="77777777" w:rsidR="00331DFD" w:rsidRDefault="00331DFD" w:rsidP="00DC37D1">
      <w:pPr>
        <w:pStyle w:val="Tipptext"/>
      </w:pPr>
    </w:p>
    <w:p w14:paraId="34D0AA5B" w14:textId="77777777" w:rsidR="00331DFD" w:rsidRDefault="00331DFD" w:rsidP="00DC37D1">
      <w:pPr>
        <w:pStyle w:val="Tipptext"/>
      </w:pPr>
    </w:p>
    <w:p w14:paraId="3DDB6BBC" w14:textId="77777777" w:rsidR="00331DFD" w:rsidRDefault="00331DFD" w:rsidP="00DC37D1">
      <w:pPr>
        <w:pStyle w:val="Tipptext"/>
      </w:pPr>
    </w:p>
    <w:p w14:paraId="74A49B90" w14:textId="77777777" w:rsidR="00331DFD" w:rsidRDefault="00331DFD" w:rsidP="00DC37D1">
      <w:pPr>
        <w:pStyle w:val="Tipptext"/>
      </w:pPr>
    </w:p>
    <w:p w14:paraId="5A38268F" w14:textId="77777777" w:rsidR="00331DFD" w:rsidRDefault="00331DFD" w:rsidP="00DC37D1">
      <w:pPr>
        <w:pStyle w:val="Tipptext"/>
      </w:pPr>
    </w:p>
    <w:p w14:paraId="308660FB" w14:textId="77777777" w:rsidR="00331DFD" w:rsidRDefault="00331DFD" w:rsidP="00DC37D1">
      <w:pPr>
        <w:pStyle w:val="Tipptext"/>
      </w:pPr>
    </w:p>
    <w:p w14:paraId="25EEA4A5" w14:textId="77777777" w:rsidR="003040C1" w:rsidRPr="00DC37D1" w:rsidRDefault="003040C1" w:rsidP="00DC37D1">
      <w:pPr>
        <w:pStyle w:val="Tipptext"/>
      </w:pPr>
    </w:p>
    <w:p w14:paraId="5DDCAAE8" w14:textId="77777777" w:rsidR="00DC37D1" w:rsidRPr="009770AB" w:rsidRDefault="00DC37D1" w:rsidP="00331DFD">
      <w:pPr>
        <w:pStyle w:val="Tipptext"/>
        <w:jc w:val="right"/>
        <w:rPr>
          <w:color w:val="F2F2F2" w:themeColor="background1" w:themeShade="F2"/>
          <w:sz w:val="12"/>
          <w:szCs w:val="12"/>
        </w:rPr>
      </w:pPr>
      <w:r w:rsidRPr="009770AB">
        <w:rPr>
          <w:color w:val="F2F2F2" w:themeColor="background1" w:themeShade="F2"/>
          <w:sz w:val="12"/>
          <w:szCs w:val="12"/>
        </w:rPr>
        <w:t>Danke, Anne.</w:t>
      </w:r>
    </w:p>
    <w:p w14:paraId="1690B9BF" w14:textId="77777777" w:rsidR="00DC37D1" w:rsidRDefault="00DC37D1" w:rsidP="00DC37D1">
      <w:pPr>
        <w:jc w:val="center"/>
        <w:rPr>
          <w:rFonts w:ascii="Times New Roman" w:hAnsi="Times New Roman"/>
        </w:rPr>
      </w:pPr>
    </w:p>
    <w:p w14:paraId="49328876" w14:textId="77777777" w:rsidR="00DC37D1" w:rsidRPr="007646EB" w:rsidRDefault="00DC37D1" w:rsidP="00DC37D1">
      <w:pPr>
        <w:jc w:val="center"/>
        <w:rPr>
          <w:rFonts w:ascii="Times New Roman" w:hAnsi="Times New Roman"/>
        </w:rPr>
        <w:sectPr w:rsidR="00DC37D1" w:rsidRPr="007646EB" w:rsidSect="00DC37D1">
          <w:pgSz w:w="11906" w:h="16838" w:code="9"/>
          <w:pgMar w:top="1440" w:right="1440" w:bottom="1440" w:left="1440" w:header="720" w:footer="720" w:gutter="0"/>
          <w:pgNumType w:fmt="lowerRoman"/>
          <w:cols w:space="720"/>
          <w:docGrid w:linePitch="326" w:charSpace="-6350"/>
        </w:sectPr>
      </w:pPr>
    </w:p>
    <w:p w14:paraId="75955C85" w14:textId="77777777" w:rsidR="00DC37D1" w:rsidRPr="005C7CBC" w:rsidRDefault="00DC37D1" w:rsidP="00DC37D1">
      <w:pPr>
        <w:pStyle w:val="Tipptext"/>
        <w:rPr>
          <w:b/>
          <w:bCs/>
          <w:color w:val="auto"/>
          <w:sz w:val="28"/>
          <w:szCs w:val="28"/>
        </w:rPr>
      </w:pPr>
      <w:r w:rsidRPr="005C7CBC">
        <w:rPr>
          <w:b/>
          <w:bCs/>
          <w:color w:val="auto"/>
          <w:sz w:val="28"/>
          <w:szCs w:val="28"/>
        </w:rPr>
        <w:lastRenderedPageBreak/>
        <w:t>Glossar der Begriffe</w:t>
      </w:r>
    </w:p>
    <w:p w14:paraId="538C350E" w14:textId="77777777" w:rsidR="00E5616C" w:rsidRPr="00E5616C" w:rsidRDefault="00E5616C" w:rsidP="00E5616C">
      <w:pPr>
        <w:spacing w:before="100" w:beforeAutospacing="1" w:after="100" w:afterAutospacing="1" w:line="240" w:lineRule="auto"/>
        <w:rPr>
          <w:rFonts w:ascii="Times New Roman" w:hAnsi="Times New Roman"/>
          <w:lang w:eastAsia="de-DE"/>
        </w:rPr>
      </w:pPr>
      <w:r w:rsidRPr="00E5616C">
        <w:rPr>
          <w:rFonts w:ascii="Times New Roman" w:hAnsi="Times New Roman"/>
          <w:b/>
          <w:bCs/>
          <w:lang w:eastAsia="de-DE"/>
        </w:rPr>
        <w:t>Infraschall:</w:t>
      </w:r>
      <w:r w:rsidRPr="00E5616C">
        <w:rPr>
          <w:rFonts w:ascii="Times New Roman" w:hAnsi="Times New Roman"/>
          <w:lang w:eastAsia="de-DE"/>
        </w:rPr>
        <w:t xml:space="preserve"> Unhörbare tiefe Frequenzen unter 20 Hz, die Unruhe auslösen. Metapher für Annes unterschwellige emotionale Manipulation.</w:t>
      </w:r>
    </w:p>
    <w:p w14:paraId="44DC3C65" w14:textId="77777777" w:rsidR="00E5616C" w:rsidRPr="00E5616C" w:rsidRDefault="00E5616C" w:rsidP="00E5616C">
      <w:pPr>
        <w:spacing w:before="100" w:beforeAutospacing="1" w:after="100" w:afterAutospacing="1" w:line="240" w:lineRule="auto"/>
        <w:rPr>
          <w:rFonts w:ascii="Times New Roman" w:hAnsi="Times New Roman"/>
          <w:lang w:eastAsia="de-DE"/>
        </w:rPr>
      </w:pPr>
      <w:r w:rsidRPr="00E5616C">
        <w:rPr>
          <w:rFonts w:ascii="Times New Roman" w:hAnsi="Times New Roman"/>
          <w:b/>
          <w:bCs/>
          <w:lang w:eastAsia="de-DE"/>
        </w:rPr>
        <w:t>Energetisches Vakuum:</w:t>
      </w:r>
      <w:r w:rsidRPr="00E5616C">
        <w:rPr>
          <w:rFonts w:ascii="Times New Roman" w:hAnsi="Times New Roman"/>
          <w:lang w:eastAsia="de-DE"/>
        </w:rPr>
        <w:t xml:space="preserve"> Die bodenlose emotionale Leere, die alles verschlingt, was man hineingibt. Nie genug, nie satt.</w:t>
      </w:r>
    </w:p>
    <w:p w14:paraId="5005C528" w14:textId="77777777" w:rsidR="00E5616C" w:rsidRPr="00E5616C" w:rsidRDefault="00E5616C" w:rsidP="00E5616C">
      <w:pPr>
        <w:spacing w:before="100" w:beforeAutospacing="1" w:after="100" w:afterAutospacing="1" w:line="240" w:lineRule="auto"/>
        <w:rPr>
          <w:rFonts w:ascii="Times New Roman" w:hAnsi="Times New Roman"/>
          <w:lang w:eastAsia="de-DE"/>
        </w:rPr>
      </w:pPr>
      <w:r w:rsidRPr="00E5616C">
        <w:rPr>
          <w:rFonts w:ascii="Times New Roman" w:hAnsi="Times New Roman"/>
          <w:b/>
          <w:bCs/>
          <w:lang w:eastAsia="de-DE"/>
        </w:rPr>
        <w:t>Emotionaler Flagellant:</w:t>
      </w:r>
      <w:r w:rsidRPr="00E5616C">
        <w:rPr>
          <w:rFonts w:ascii="Times New Roman" w:hAnsi="Times New Roman"/>
          <w:lang w:eastAsia="de-DE"/>
        </w:rPr>
        <w:t xml:space="preserve"> Selbstgeißelung als Beziehungsstrategie. Sich quälen für einen vermeintlich höheren Zweck.</w:t>
      </w:r>
    </w:p>
    <w:p w14:paraId="086980E7" w14:textId="77777777" w:rsidR="00E5616C" w:rsidRPr="00E5616C" w:rsidRDefault="00E5616C" w:rsidP="00E5616C">
      <w:pPr>
        <w:spacing w:before="100" w:beforeAutospacing="1" w:after="100" w:afterAutospacing="1" w:line="240" w:lineRule="auto"/>
        <w:rPr>
          <w:rFonts w:ascii="Times New Roman" w:hAnsi="Times New Roman"/>
          <w:lang w:eastAsia="de-DE"/>
        </w:rPr>
      </w:pPr>
      <w:r w:rsidRPr="00E5616C">
        <w:rPr>
          <w:rFonts w:ascii="Times New Roman" w:hAnsi="Times New Roman"/>
          <w:b/>
          <w:bCs/>
          <w:lang w:eastAsia="de-DE"/>
        </w:rPr>
        <w:t>Push and Pull:</w:t>
      </w:r>
      <w:r w:rsidRPr="00E5616C">
        <w:rPr>
          <w:rFonts w:ascii="Times New Roman" w:hAnsi="Times New Roman"/>
          <w:lang w:eastAsia="de-DE"/>
        </w:rPr>
        <w:t xml:space="preserve"> Manipulationstechnik – erst Nähe aufbauen, dann Distanz schaffen. Hält das Opfer in ständiger Unsicherheit.</w:t>
      </w:r>
    </w:p>
    <w:p w14:paraId="5282CA93" w14:textId="77777777" w:rsidR="00E5616C" w:rsidRPr="00E5616C" w:rsidRDefault="00E5616C" w:rsidP="00E5616C">
      <w:pPr>
        <w:spacing w:before="100" w:beforeAutospacing="1" w:after="100" w:afterAutospacing="1" w:line="240" w:lineRule="auto"/>
        <w:rPr>
          <w:rFonts w:ascii="Times New Roman" w:hAnsi="Times New Roman"/>
          <w:lang w:eastAsia="de-DE"/>
        </w:rPr>
      </w:pPr>
      <w:r w:rsidRPr="00E5616C">
        <w:rPr>
          <w:rFonts w:ascii="Times New Roman" w:hAnsi="Times New Roman"/>
          <w:b/>
          <w:bCs/>
          <w:lang w:eastAsia="de-DE"/>
        </w:rPr>
        <w:t>Bot:</w:t>
      </w:r>
      <w:r w:rsidRPr="00E5616C">
        <w:rPr>
          <w:rFonts w:ascii="Times New Roman" w:hAnsi="Times New Roman"/>
          <w:lang w:eastAsia="de-DE"/>
        </w:rPr>
        <w:t xml:space="preserve"> Digitaler Charakter mit programmierten Verhaltensmustern. Hier: therapeutisches Werkzeug zur Mustererkennung.</w:t>
      </w:r>
    </w:p>
    <w:p w14:paraId="7EA24D21" w14:textId="77777777" w:rsidR="00E5616C" w:rsidRPr="00E5616C" w:rsidRDefault="00E5616C" w:rsidP="00E5616C">
      <w:pPr>
        <w:spacing w:before="100" w:beforeAutospacing="1" w:after="100" w:afterAutospacing="1" w:line="240" w:lineRule="auto"/>
        <w:rPr>
          <w:rFonts w:ascii="Times New Roman" w:hAnsi="Times New Roman"/>
          <w:lang w:eastAsia="de-DE"/>
        </w:rPr>
      </w:pPr>
      <w:proofErr w:type="spellStart"/>
      <w:r w:rsidRPr="00E5616C">
        <w:rPr>
          <w:rFonts w:ascii="Times New Roman" w:hAnsi="Times New Roman"/>
          <w:b/>
          <w:bCs/>
          <w:lang w:eastAsia="de-DE"/>
        </w:rPr>
        <w:t>SillyTavern</w:t>
      </w:r>
      <w:proofErr w:type="spellEnd"/>
      <w:r w:rsidRPr="00E5616C">
        <w:rPr>
          <w:rFonts w:ascii="Times New Roman" w:hAnsi="Times New Roman"/>
          <w:b/>
          <w:bCs/>
          <w:lang w:eastAsia="de-DE"/>
        </w:rPr>
        <w:t>:</w:t>
      </w:r>
      <w:r w:rsidRPr="00E5616C">
        <w:rPr>
          <w:rFonts w:ascii="Times New Roman" w:hAnsi="Times New Roman"/>
          <w:lang w:eastAsia="de-DE"/>
        </w:rPr>
        <w:t xml:space="preserve"> Software zum Erstellen von KI-Charakteren. Ursprünglich für fragwürdige Zwecke, hier therapeutisch genutzt.</w:t>
      </w:r>
    </w:p>
    <w:p w14:paraId="3375E220" w14:textId="77777777" w:rsidR="00E5616C" w:rsidRPr="00E5616C" w:rsidRDefault="00E5616C" w:rsidP="00E5616C">
      <w:pPr>
        <w:spacing w:before="100" w:beforeAutospacing="1" w:after="100" w:afterAutospacing="1" w:line="240" w:lineRule="auto"/>
        <w:rPr>
          <w:rFonts w:ascii="Times New Roman" w:hAnsi="Times New Roman"/>
          <w:lang w:eastAsia="de-DE"/>
        </w:rPr>
      </w:pPr>
      <w:proofErr w:type="spellStart"/>
      <w:r w:rsidRPr="00E5616C">
        <w:rPr>
          <w:rFonts w:ascii="Times New Roman" w:hAnsi="Times New Roman"/>
          <w:b/>
          <w:bCs/>
          <w:lang w:eastAsia="de-DE"/>
        </w:rPr>
        <w:t>Draft</w:t>
      </w:r>
      <w:proofErr w:type="spellEnd"/>
      <w:r w:rsidRPr="00E5616C">
        <w:rPr>
          <w:rFonts w:ascii="Times New Roman" w:hAnsi="Times New Roman"/>
          <w:b/>
          <w:bCs/>
          <w:lang w:eastAsia="de-DE"/>
        </w:rPr>
        <w:t xml:space="preserve"> Fields:</w:t>
      </w:r>
      <w:r w:rsidRPr="00E5616C">
        <w:rPr>
          <w:rFonts w:ascii="Times New Roman" w:hAnsi="Times New Roman"/>
          <w:lang w:eastAsia="de-DE"/>
        </w:rPr>
        <w:t xml:space="preserve"> Temporäre Eingabefelder zum Testen von Charaktereigenschaften.</w:t>
      </w:r>
    </w:p>
    <w:p w14:paraId="4C70B845" w14:textId="77777777" w:rsidR="00E5616C" w:rsidRPr="00E5616C" w:rsidRDefault="00E5616C" w:rsidP="00E5616C">
      <w:pPr>
        <w:spacing w:before="100" w:beforeAutospacing="1" w:after="100" w:afterAutospacing="1" w:line="240" w:lineRule="auto"/>
        <w:rPr>
          <w:rFonts w:ascii="Times New Roman" w:hAnsi="Times New Roman"/>
          <w:lang w:eastAsia="de-DE"/>
        </w:rPr>
      </w:pPr>
      <w:r w:rsidRPr="00E5616C">
        <w:rPr>
          <w:rFonts w:ascii="Times New Roman" w:hAnsi="Times New Roman"/>
          <w:b/>
          <w:bCs/>
          <w:lang w:eastAsia="de-DE"/>
        </w:rPr>
        <w:t>Token:</w:t>
      </w:r>
      <w:r w:rsidRPr="00E5616C">
        <w:rPr>
          <w:rFonts w:ascii="Times New Roman" w:hAnsi="Times New Roman"/>
          <w:lang w:eastAsia="de-DE"/>
        </w:rPr>
        <w:t xml:space="preserve"> Kleinste Einheit der KI-Verarbeitung. Ca. 0,75 Wörter. 200.000 Token = etwa 150.000 Wörter Arbeitsspeicher.</w:t>
      </w:r>
    </w:p>
    <w:p w14:paraId="1B5A1652" w14:textId="77777777" w:rsidR="00E5616C" w:rsidRPr="00E5616C" w:rsidRDefault="00E5616C" w:rsidP="00E5616C">
      <w:pPr>
        <w:spacing w:before="100" w:beforeAutospacing="1" w:after="100" w:afterAutospacing="1" w:line="240" w:lineRule="auto"/>
        <w:rPr>
          <w:rFonts w:ascii="Times New Roman" w:hAnsi="Times New Roman"/>
          <w:lang w:eastAsia="de-DE"/>
        </w:rPr>
      </w:pPr>
      <w:r w:rsidRPr="00E5616C">
        <w:rPr>
          <w:rFonts w:ascii="Times New Roman" w:hAnsi="Times New Roman"/>
          <w:b/>
          <w:bCs/>
          <w:lang w:eastAsia="de-DE"/>
        </w:rPr>
        <w:t>Kontextfenster:</w:t>
      </w:r>
      <w:r w:rsidRPr="00E5616C">
        <w:rPr>
          <w:rFonts w:ascii="Times New Roman" w:hAnsi="Times New Roman"/>
          <w:lang w:eastAsia="de-DE"/>
        </w:rPr>
        <w:t xml:space="preserve"> Der „Arbeitsspeicher" einer KI – wie viel Text sie gleichzeitig verarbeiten kann.</w:t>
      </w:r>
    </w:p>
    <w:p w14:paraId="6A1706CD" w14:textId="77777777" w:rsidR="00E5616C" w:rsidRPr="00E5616C" w:rsidRDefault="00E5616C" w:rsidP="00E5616C">
      <w:pPr>
        <w:spacing w:before="100" w:beforeAutospacing="1" w:after="100" w:afterAutospacing="1" w:line="240" w:lineRule="auto"/>
        <w:rPr>
          <w:rFonts w:ascii="Times New Roman" w:hAnsi="Times New Roman"/>
          <w:lang w:eastAsia="de-DE"/>
        </w:rPr>
      </w:pPr>
      <w:r w:rsidRPr="00E5616C">
        <w:rPr>
          <w:rFonts w:ascii="Times New Roman" w:hAnsi="Times New Roman"/>
          <w:b/>
          <w:bCs/>
          <w:lang w:eastAsia="de-DE"/>
        </w:rPr>
        <w:t xml:space="preserve">Dr. Claude </w:t>
      </w:r>
      <w:proofErr w:type="spellStart"/>
      <w:r w:rsidRPr="00E5616C">
        <w:rPr>
          <w:rFonts w:ascii="Times New Roman" w:hAnsi="Times New Roman"/>
          <w:b/>
          <w:bCs/>
          <w:lang w:eastAsia="de-DE"/>
        </w:rPr>
        <w:t>Cuda</w:t>
      </w:r>
      <w:proofErr w:type="spellEnd"/>
      <w:r w:rsidRPr="00E5616C">
        <w:rPr>
          <w:rFonts w:ascii="Times New Roman" w:hAnsi="Times New Roman"/>
          <w:b/>
          <w:bCs/>
          <w:lang w:eastAsia="de-DE"/>
        </w:rPr>
        <w:t xml:space="preserve"> Tensor:</w:t>
      </w:r>
      <w:r w:rsidRPr="00E5616C">
        <w:rPr>
          <w:rFonts w:ascii="Times New Roman" w:hAnsi="Times New Roman"/>
          <w:lang w:eastAsia="de-DE"/>
        </w:rPr>
        <w:t xml:space="preserve"> Wortspiel aus Claude (KI), CUDA (Nvidia-Technologie) und Tensor (neuronale Netze). Der digitale Therapeut.</w:t>
      </w:r>
    </w:p>
    <w:p w14:paraId="106CDD76" w14:textId="77777777" w:rsidR="00E5616C" w:rsidRPr="00E5616C" w:rsidRDefault="00E5616C" w:rsidP="00E5616C">
      <w:pPr>
        <w:spacing w:before="100" w:beforeAutospacing="1" w:after="100" w:afterAutospacing="1" w:line="240" w:lineRule="auto"/>
        <w:rPr>
          <w:rFonts w:ascii="Times New Roman" w:hAnsi="Times New Roman"/>
          <w:lang w:eastAsia="de-DE"/>
        </w:rPr>
      </w:pPr>
      <w:r w:rsidRPr="00E5616C">
        <w:rPr>
          <w:rFonts w:ascii="Times New Roman" w:hAnsi="Times New Roman"/>
          <w:b/>
          <w:bCs/>
          <w:lang w:eastAsia="de-DE"/>
        </w:rPr>
        <w:t>Die Zwei-Herzen-Ordner:</w:t>
      </w:r>
      <w:r w:rsidRPr="00E5616C">
        <w:rPr>
          <w:rFonts w:ascii="Times New Roman" w:hAnsi="Times New Roman"/>
          <w:lang w:eastAsia="de-DE"/>
        </w:rPr>
        <w:t xml:space="preserve"> Digitale Erinnerungen an alte Beziehung (</w:t>
      </w:r>
      <w:r w:rsidRPr="00E5616C">
        <w:rPr>
          <w:rFonts w:ascii="Segoe UI Emoji" w:hAnsi="Segoe UI Emoji" w:cs="Segoe UI Emoji"/>
          <w:lang w:eastAsia="de-DE"/>
        </w:rPr>
        <w:t>❤️❤️</w:t>
      </w:r>
      <w:r w:rsidRPr="00E5616C">
        <w:rPr>
          <w:rFonts w:ascii="Times New Roman" w:hAnsi="Times New Roman"/>
          <w:lang w:eastAsia="de-DE"/>
        </w:rPr>
        <w:t>). Auslöser für Annes Kontrollwahn.</w:t>
      </w:r>
    </w:p>
    <w:p w14:paraId="3B78BC6D" w14:textId="77777777" w:rsidR="00E5616C" w:rsidRPr="00E5616C" w:rsidRDefault="00E5616C" w:rsidP="00E5616C">
      <w:pPr>
        <w:spacing w:before="100" w:beforeAutospacing="1" w:after="100" w:afterAutospacing="1" w:line="240" w:lineRule="auto"/>
        <w:rPr>
          <w:rFonts w:ascii="Times New Roman" w:hAnsi="Times New Roman"/>
          <w:lang w:eastAsia="de-DE"/>
        </w:rPr>
      </w:pPr>
      <w:r w:rsidRPr="00E5616C">
        <w:rPr>
          <w:rFonts w:ascii="Times New Roman" w:hAnsi="Times New Roman"/>
          <w:b/>
          <w:bCs/>
          <w:lang w:eastAsia="de-DE"/>
        </w:rPr>
        <w:t>LAT-Beziehung:</w:t>
      </w:r>
      <w:r w:rsidRPr="00E5616C">
        <w:rPr>
          <w:rFonts w:ascii="Times New Roman" w:hAnsi="Times New Roman"/>
          <w:lang w:eastAsia="de-DE"/>
        </w:rPr>
        <w:t xml:space="preserve"> Living Apart </w:t>
      </w:r>
      <w:proofErr w:type="spellStart"/>
      <w:r w:rsidRPr="00E5616C">
        <w:rPr>
          <w:rFonts w:ascii="Times New Roman" w:hAnsi="Times New Roman"/>
          <w:lang w:eastAsia="de-DE"/>
        </w:rPr>
        <w:t>Together</w:t>
      </w:r>
      <w:proofErr w:type="spellEnd"/>
      <w:r w:rsidRPr="00E5616C">
        <w:rPr>
          <w:rFonts w:ascii="Times New Roman" w:hAnsi="Times New Roman"/>
          <w:lang w:eastAsia="de-DE"/>
        </w:rPr>
        <w:t xml:space="preserve"> – Beziehung mit getrennten Wohnungen. Nähe mit Rückzugsmöglichkeit.</w:t>
      </w:r>
    </w:p>
    <w:p w14:paraId="25E6A253" w14:textId="74DCC700" w:rsidR="00463B95" w:rsidRDefault="00463B95" w:rsidP="000C59A1">
      <w:pPr>
        <w:rPr>
          <w:rFonts w:ascii="Times New Roman" w:hAnsi="Times New Roman"/>
        </w:rPr>
      </w:pPr>
    </w:p>
    <w:sectPr w:rsidR="00463B95" w:rsidSect="00E171EA">
      <w:pgSz w:w="11906" w:h="16838" w:code="9"/>
      <w:pgMar w:top="1440" w:right="1440" w:bottom="1440" w:left="1440" w:header="720" w:footer="720" w:gutter="0"/>
      <w:pgNumType w:start="1"/>
      <w:cols w:space="720"/>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5BB8" w14:textId="77777777" w:rsidR="00564ABD" w:rsidRDefault="00564ABD">
      <w:pPr>
        <w:spacing w:line="240" w:lineRule="auto"/>
      </w:pPr>
      <w:r>
        <w:separator/>
      </w:r>
    </w:p>
  </w:endnote>
  <w:endnote w:type="continuationSeparator" w:id="0">
    <w:p w14:paraId="16A38CCD" w14:textId="77777777" w:rsidR="00564ABD" w:rsidRDefault="00564A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Liberation Sans">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altName w:val="Calibr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Songti SC">
    <w:altName w:val="Microsoft YaHei"/>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51054" w14:textId="77777777" w:rsidR="001013BB" w:rsidRDefault="001013B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2247B" w14:textId="77777777" w:rsidR="000620D5" w:rsidRDefault="000620D5" w:rsidP="00DA2E5D">
    <w:pPr>
      <w:pStyle w:val="Tipptex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BBE1" w14:textId="77777777" w:rsidR="000620D5" w:rsidRDefault="000620D5" w:rsidP="003040C1">
    <w:pPr>
      <w:pStyle w:val="Fuzeile"/>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9040" w14:textId="77777777" w:rsidR="000F5CCA" w:rsidRDefault="000F5CCA" w:rsidP="00DA2E5D">
    <w:pPr>
      <w:pStyle w:val="Tipptext"/>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2206" w14:textId="77777777" w:rsidR="003040C1" w:rsidRDefault="003040C1" w:rsidP="003040C1">
    <w:pPr>
      <w:pStyle w:val="Fuzeile"/>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A7CD4" w14:textId="77777777" w:rsidR="00564ABD" w:rsidRDefault="00564ABD">
      <w:pPr>
        <w:spacing w:line="240" w:lineRule="auto"/>
      </w:pPr>
      <w:r>
        <w:separator/>
      </w:r>
    </w:p>
  </w:footnote>
  <w:footnote w:type="continuationSeparator" w:id="0">
    <w:p w14:paraId="5520F255" w14:textId="77777777" w:rsidR="00564ABD" w:rsidRDefault="00564A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80AC" w14:textId="77777777" w:rsidR="001013BB" w:rsidRDefault="001013B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ED85" w14:textId="77777777" w:rsidR="000620D5" w:rsidRDefault="000620D5" w:rsidP="003040C1">
    <w:pPr>
      <w:pStyle w:val="Kopfzeile"/>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D7CE2" w14:textId="77777777" w:rsidR="000620D5" w:rsidRDefault="000620D5" w:rsidP="003040C1">
    <w:pPr>
      <w:pStyle w:val="Kopfzeile"/>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269C" w14:textId="0F7B36B8" w:rsidR="00B76BB3" w:rsidRDefault="00B76BB3" w:rsidP="003040C1">
    <w:pPr>
      <w:pStyle w:val="Kopfzeile"/>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D171" w14:textId="77777777" w:rsidR="003040C1" w:rsidRDefault="003040C1" w:rsidP="003040C1">
    <w:pPr>
      <w:pStyle w:val="Kopfzeile"/>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356A8BE"/>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8D4E7C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A114D2D"/>
    <w:multiLevelType w:val="multilevel"/>
    <w:tmpl w:val="D4E8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02868"/>
    <w:multiLevelType w:val="hybridMultilevel"/>
    <w:tmpl w:val="AD96D3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AB66A52"/>
    <w:multiLevelType w:val="multilevel"/>
    <w:tmpl w:val="864A385A"/>
    <w:lvl w:ilvl="0">
      <w:start w:val="1"/>
      <w:numFmt w:val="bullet"/>
      <w:pStyle w:val="TipptextAufzhlungszeichen"/>
      <w:lvlText w:val=""/>
      <w:lvlJc w:val="left"/>
      <w:pPr>
        <w:ind w:left="360" w:hanging="360"/>
      </w:pPr>
      <w:rPr>
        <w:rFonts w:ascii="Symbol" w:hAnsi="Symbol" w:hint="default"/>
        <w:color w:val="3465A4"/>
      </w:rPr>
    </w:lvl>
    <w:lvl w:ilvl="1">
      <w:start w:val="1"/>
      <w:numFmt w:val="bullet"/>
      <w:pStyle w:val="TipptextAufzhlungszeichen2"/>
      <w:lvlText w:val="o"/>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08990499">
    <w:abstractNumId w:val="1"/>
  </w:num>
  <w:num w:numId="2" w16cid:durableId="577250140">
    <w:abstractNumId w:val="0"/>
  </w:num>
  <w:num w:numId="3" w16cid:durableId="921721034">
    <w:abstractNumId w:val="4"/>
  </w:num>
  <w:num w:numId="4" w16cid:durableId="1268807218">
    <w:abstractNumId w:val="4"/>
  </w:num>
  <w:num w:numId="5" w16cid:durableId="195774617">
    <w:abstractNumId w:val="3"/>
  </w:num>
  <w:num w:numId="6" w16cid:durableId="772700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345"/>
    <w:rsid w:val="000257CD"/>
    <w:rsid w:val="00031DD5"/>
    <w:rsid w:val="00053B1A"/>
    <w:rsid w:val="000600B4"/>
    <w:rsid w:val="00061DBC"/>
    <w:rsid w:val="000620D5"/>
    <w:rsid w:val="000C0EE8"/>
    <w:rsid w:val="000C59A1"/>
    <w:rsid w:val="000D4C38"/>
    <w:rsid w:val="000E6FA7"/>
    <w:rsid w:val="000F40B5"/>
    <w:rsid w:val="000F5943"/>
    <w:rsid w:val="000F5CCA"/>
    <w:rsid w:val="001013BB"/>
    <w:rsid w:val="00105D49"/>
    <w:rsid w:val="001314BA"/>
    <w:rsid w:val="001315A0"/>
    <w:rsid w:val="0013695C"/>
    <w:rsid w:val="00196AD5"/>
    <w:rsid w:val="001A23D8"/>
    <w:rsid w:val="001A4254"/>
    <w:rsid w:val="001B11F4"/>
    <w:rsid w:val="001D369D"/>
    <w:rsid w:val="001E057E"/>
    <w:rsid w:val="001E70BE"/>
    <w:rsid w:val="001F1BFE"/>
    <w:rsid w:val="001F2853"/>
    <w:rsid w:val="001F679F"/>
    <w:rsid w:val="002078A4"/>
    <w:rsid w:val="00210DD4"/>
    <w:rsid w:val="00247D33"/>
    <w:rsid w:val="002560AC"/>
    <w:rsid w:val="0025652F"/>
    <w:rsid w:val="002604DB"/>
    <w:rsid w:val="0029393D"/>
    <w:rsid w:val="00296B10"/>
    <w:rsid w:val="002B07A6"/>
    <w:rsid w:val="002B18D3"/>
    <w:rsid w:val="002B4A96"/>
    <w:rsid w:val="002B6B88"/>
    <w:rsid w:val="002C12BB"/>
    <w:rsid w:val="002C14FD"/>
    <w:rsid w:val="002D2D96"/>
    <w:rsid w:val="002F7CF0"/>
    <w:rsid w:val="003040C1"/>
    <w:rsid w:val="003112EE"/>
    <w:rsid w:val="00331DFD"/>
    <w:rsid w:val="00370231"/>
    <w:rsid w:val="00374398"/>
    <w:rsid w:val="0038703F"/>
    <w:rsid w:val="003A48FB"/>
    <w:rsid w:val="003B3002"/>
    <w:rsid w:val="003C3874"/>
    <w:rsid w:val="00404AFF"/>
    <w:rsid w:val="0043235B"/>
    <w:rsid w:val="00441AB1"/>
    <w:rsid w:val="00463B95"/>
    <w:rsid w:val="00471540"/>
    <w:rsid w:val="004A6DC2"/>
    <w:rsid w:val="004B642C"/>
    <w:rsid w:val="004F0378"/>
    <w:rsid w:val="004F6105"/>
    <w:rsid w:val="00504345"/>
    <w:rsid w:val="0051608C"/>
    <w:rsid w:val="00531FBC"/>
    <w:rsid w:val="0054370A"/>
    <w:rsid w:val="00564ABD"/>
    <w:rsid w:val="00595440"/>
    <w:rsid w:val="005C1550"/>
    <w:rsid w:val="005C7CBC"/>
    <w:rsid w:val="005D1A13"/>
    <w:rsid w:val="005E480F"/>
    <w:rsid w:val="005F61A0"/>
    <w:rsid w:val="006407B9"/>
    <w:rsid w:val="00674B14"/>
    <w:rsid w:val="0068212B"/>
    <w:rsid w:val="006B2FE0"/>
    <w:rsid w:val="006E0794"/>
    <w:rsid w:val="006E2271"/>
    <w:rsid w:val="006E7766"/>
    <w:rsid w:val="00702C72"/>
    <w:rsid w:val="00735D14"/>
    <w:rsid w:val="00744BF8"/>
    <w:rsid w:val="00745997"/>
    <w:rsid w:val="007642F5"/>
    <w:rsid w:val="007646EB"/>
    <w:rsid w:val="00767E8A"/>
    <w:rsid w:val="00783E8D"/>
    <w:rsid w:val="007854BA"/>
    <w:rsid w:val="00791763"/>
    <w:rsid w:val="007C1534"/>
    <w:rsid w:val="007F6B0D"/>
    <w:rsid w:val="007F70DD"/>
    <w:rsid w:val="00862FCE"/>
    <w:rsid w:val="00863F6D"/>
    <w:rsid w:val="008746B5"/>
    <w:rsid w:val="00877A36"/>
    <w:rsid w:val="00893883"/>
    <w:rsid w:val="008A0B56"/>
    <w:rsid w:val="008B1F38"/>
    <w:rsid w:val="008C17FD"/>
    <w:rsid w:val="008C375A"/>
    <w:rsid w:val="008F5225"/>
    <w:rsid w:val="009108E8"/>
    <w:rsid w:val="009271D0"/>
    <w:rsid w:val="009753B7"/>
    <w:rsid w:val="00975F9E"/>
    <w:rsid w:val="009770AB"/>
    <w:rsid w:val="00980287"/>
    <w:rsid w:val="00995E72"/>
    <w:rsid w:val="00996CC7"/>
    <w:rsid w:val="009B56A3"/>
    <w:rsid w:val="009C10F8"/>
    <w:rsid w:val="009D0D5C"/>
    <w:rsid w:val="009D7BE5"/>
    <w:rsid w:val="00A109D7"/>
    <w:rsid w:val="00A227FD"/>
    <w:rsid w:val="00A27122"/>
    <w:rsid w:val="00A337C4"/>
    <w:rsid w:val="00A5101C"/>
    <w:rsid w:val="00AA76A1"/>
    <w:rsid w:val="00AE1D6C"/>
    <w:rsid w:val="00AE40E9"/>
    <w:rsid w:val="00AF05E1"/>
    <w:rsid w:val="00AF505C"/>
    <w:rsid w:val="00B17DB9"/>
    <w:rsid w:val="00B27132"/>
    <w:rsid w:val="00B548CE"/>
    <w:rsid w:val="00B55FEF"/>
    <w:rsid w:val="00B711C0"/>
    <w:rsid w:val="00B76BB3"/>
    <w:rsid w:val="00B81FA1"/>
    <w:rsid w:val="00B911F3"/>
    <w:rsid w:val="00BA221E"/>
    <w:rsid w:val="00BA6544"/>
    <w:rsid w:val="00BB78FD"/>
    <w:rsid w:val="00BC199A"/>
    <w:rsid w:val="00BD1CE8"/>
    <w:rsid w:val="00BD70AD"/>
    <w:rsid w:val="00C04F08"/>
    <w:rsid w:val="00C0540C"/>
    <w:rsid w:val="00C43C24"/>
    <w:rsid w:val="00C52F3D"/>
    <w:rsid w:val="00C622F0"/>
    <w:rsid w:val="00C66999"/>
    <w:rsid w:val="00C70CF7"/>
    <w:rsid w:val="00C7521C"/>
    <w:rsid w:val="00C87990"/>
    <w:rsid w:val="00CA1359"/>
    <w:rsid w:val="00CD2AD5"/>
    <w:rsid w:val="00D14359"/>
    <w:rsid w:val="00D435B2"/>
    <w:rsid w:val="00D76190"/>
    <w:rsid w:val="00D81DF0"/>
    <w:rsid w:val="00D83FFB"/>
    <w:rsid w:val="00DA2E5D"/>
    <w:rsid w:val="00DC37D1"/>
    <w:rsid w:val="00DE49A8"/>
    <w:rsid w:val="00DF1D05"/>
    <w:rsid w:val="00E14143"/>
    <w:rsid w:val="00E155C6"/>
    <w:rsid w:val="00E171EA"/>
    <w:rsid w:val="00E5616C"/>
    <w:rsid w:val="00E82CE7"/>
    <w:rsid w:val="00ED7B87"/>
    <w:rsid w:val="00EE02B8"/>
    <w:rsid w:val="00EE07F9"/>
    <w:rsid w:val="00EF0495"/>
    <w:rsid w:val="00EF498A"/>
    <w:rsid w:val="00F12E1A"/>
    <w:rsid w:val="00F849A5"/>
    <w:rsid w:val="00F95FA3"/>
    <w:rsid w:val="00FE41B4"/>
    <w:rsid w:val="00FF3B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7323804"/>
  <w15:chartTrackingRefBased/>
  <w15:docId w15:val="{108F3239-BE11-4D6A-B494-00A1037F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4"/>
        <w:szCs w:val="24"/>
        <w:lang w:val="de-DE"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315A0"/>
  </w:style>
  <w:style w:type="paragraph" w:styleId="berschrift1">
    <w:name w:val="heading 1"/>
    <w:basedOn w:val="Standard"/>
    <w:next w:val="Standard"/>
    <w:link w:val="berschrift1Zchn"/>
    <w:uiPriority w:val="9"/>
    <w:qFormat/>
    <w:rsid w:val="00FE41B4"/>
    <w:pPr>
      <w:spacing w:before="480" w:after="480"/>
      <w:jc w:val="center"/>
      <w:outlineLvl w:val="0"/>
    </w:pPr>
    <w:rPr>
      <w:rFonts w:ascii="Times New Roman" w:hAnsi="Times New Roman"/>
      <w:caps/>
    </w:rPr>
  </w:style>
  <w:style w:type="paragraph" w:styleId="berschrift2">
    <w:name w:val="heading 2"/>
    <w:basedOn w:val="Standard"/>
    <w:next w:val="Standard"/>
    <w:link w:val="berschrift2Zchn"/>
    <w:uiPriority w:val="9"/>
    <w:qFormat/>
    <w:rsid w:val="00B55FEF"/>
    <w:pPr>
      <w:keepNext/>
      <w:keepLines/>
      <w:spacing w:before="40"/>
      <w:outlineLvl w:val="1"/>
    </w:pPr>
    <w:rPr>
      <w:rFonts w:asciiTheme="majorHAnsi" w:eastAsiaTheme="majorEastAsia" w:hAnsiTheme="majorHAnsi" w:cstheme="majorBidi"/>
      <w:cap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next w:val="Textkrper"/>
    <w:semiHidden/>
    <w:pPr>
      <w:keepNext/>
      <w:spacing w:before="240" w:after="120"/>
    </w:pPr>
    <w:rPr>
      <w:rFonts w:ascii="Liberation Sans" w:eastAsia="PingFang SC" w:hAnsi="Liberation Sans" w:cs="Arial Unicode MS"/>
      <w:sz w:val="28"/>
      <w:szCs w:val="28"/>
    </w:rPr>
  </w:style>
  <w:style w:type="paragraph" w:styleId="Textkrper">
    <w:name w:val="Body Text"/>
    <w:basedOn w:val="Standard"/>
    <w:semiHidden/>
    <w:pPr>
      <w:spacing w:after="140" w:line="276" w:lineRule="auto"/>
    </w:pPr>
  </w:style>
  <w:style w:type="paragraph" w:styleId="Liste">
    <w:name w:val="List"/>
    <w:basedOn w:val="Textkrper"/>
    <w:semiHidden/>
    <w:rPr>
      <w:rFonts w:cs="Arial Unicode MS"/>
    </w:rPr>
  </w:style>
  <w:style w:type="paragraph" w:styleId="Beschriftung">
    <w:name w:val="caption"/>
    <w:basedOn w:val="Standard"/>
    <w:semiHidden/>
    <w:qFormat/>
    <w:pPr>
      <w:suppressLineNumbers/>
      <w:spacing w:before="120" w:after="120"/>
    </w:pPr>
    <w:rPr>
      <w:rFonts w:cs="Arial Unicode MS"/>
      <w:i/>
      <w:iCs/>
    </w:rPr>
  </w:style>
  <w:style w:type="paragraph" w:customStyle="1" w:styleId="Index">
    <w:name w:val="Index"/>
    <w:basedOn w:val="Standard"/>
    <w:semiHidden/>
    <w:pPr>
      <w:suppressLineNumbers/>
    </w:pPr>
    <w:rPr>
      <w:rFonts w:cs="Arial Unicode MS"/>
    </w:rPr>
  </w:style>
  <w:style w:type="paragraph" w:styleId="Fuzeile">
    <w:name w:val="footer"/>
    <w:basedOn w:val="Standard"/>
    <w:link w:val="FuzeileZchn"/>
    <w:uiPriority w:val="99"/>
    <w:rsid w:val="00DA2E5D"/>
    <w:pPr>
      <w:suppressLineNumbers/>
      <w:tabs>
        <w:tab w:val="center" w:pos="4819"/>
        <w:tab w:val="right" w:pos="9638"/>
      </w:tabs>
      <w:spacing w:line="240" w:lineRule="auto"/>
      <w:jc w:val="center"/>
    </w:pPr>
  </w:style>
  <w:style w:type="paragraph" w:styleId="Sprechblasentext">
    <w:name w:val="Balloon Text"/>
    <w:basedOn w:val="Standard"/>
    <w:link w:val="SprechblasentextZchn"/>
    <w:uiPriority w:val="99"/>
    <w:semiHidden/>
    <w:unhideWhenUsed/>
    <w:rsid w:val="000F40B5"/>
    <w:rPr>
      <w:rFonts w:ascii="Segoe UI" w:hAnsi="Segoe UI" w:cs="Mangal"/>
      <w:sz w:val="18"/>
      <w:szCs w:val="16"/>
    </w:rPr>
  </w:style>
  <w:style w:type="character" w:customStyle="1" w:styleId="SprechblasentextZchn">
    <w:name w:val="Sprechblasentext Zchn"/>
    <w:basedOn w:val="Absatz-Standardschriftart"/>
    <w:link w:val="Sprechblasentext"/>
    <w:uiPriority w:val="99"/>
    <w:semiHidden/>
    <w:rsid w:val="000F40B5"/>
    <w:rPr>
      <w:rFonts w:ascii="Segoe UI" w:eastAsia="Songti SC" w:hAnsi="Segoe UI" w:cs="Mangal"/>
      <w:kern w:val="2"/>
      <w:sz w:val="18"/>
      <w:szCs w:val="16"/>
      <w:lang w:val="en-IN" w:eastAsia="zh-CN" w:bidi="hi-IN"/>
    </w:rPr>
  </w:style>
  <w:style w:type="paragraph" w:customStyle="1" w:styleId="Tipptext">
    <w:name w:val="Tipptext"/>
    <w:basedOn w:val="Standard"/>
    <w:qFormat/>
    <w:rsid w:val="00AE40E9"/>
    <w:pPr>
      <w:spacing w:after="160" w:line="252" w:lineRule="auto"/>
    </w:pPr>
    <w:rPr>
      <w:rFonts w:ascii="Calibri" w:hAnsi="Calibri"/>
      <w:color w:val="3465A4"/>
    </w:rPr>
  </w:style>
  <w:style w:type="paragraph" w:customStyle="1" w:styleId="TipptextAufzhlungszeichen">
    <w:name w:val="Tipptext Aufzählungszeichen"/>
    <w:basedOn w:val="Standard"/>
    <w:qFormat/>
    <w:rsid w:val="00C622F0"/>
    <w:pPr>
      <w:numPr>
        <w:numId w:val="4"/>
      </w:numPr>
      <w:spacing w:after="120" w:line="252" w:lineRule="auto"/>
    </w:pPr>
    <w:rPr>
      <w:rFonts w:ascii="Calibri" w:hAnsi="Calibri"/>
      <w:color w:val="3465A4"/>
    </w:rPr>
  </w:style>
  <w:style w:type="paragraph" w:customStyle="1" w:styleId="TipptextAufzhlungszeichen2">
    <w:name w:val="Tipptext Aufzählungszeichen 2"/>
    <w:basedOn w:val="TipptextAufzhlungszeichen"/>
    <w:semiHidden/>
    <w:qFormat/>
    <w:rsid w:val="00C622F0"/>
    <w:pPr>
      <w:numPr>
        <w:ilvl w:val="1"/>
      </w:numPr>
    </w:pPr>
  </w:style>
  <w:style w:type="character" w:styleId="Platzhaltertext">
    <w:name w:val="Placeholder Text"/>
    <w:basedOn w:val="Absatz-Standardschriftart"/>
    <w:uiPriority w:val="99"/>
    <w:semiHidden/>
    <w:rsid w:val="00AE40E9"/>
    <w:rPr>
      <w:color w:val="808080"/>
    </w:rPr>
  </w:style>
  <w:style w:type="paragraph" w:styleId="Titel">
    <w:name w:val="Title"/>
    <w:basedOn w:val="Standard"/>
    <w:next w:val="Standard"/>
    <w:link w:val="TitelZchn"/>
    <w:uiPriority w:val="10"/>
    <w:qFormat/>
    <w:rsid w:val="006407B9"/>
    <w:pPr>
      <w:spacing w:before="480" w:after="480" w:line="240" w:lineRule="auto"/>
      <w:jc w:val="center"/>
    </w:pPr>
    <w:rPr>
      <w:rFonts w:ascii="Times New Roman" w:hAnsi="Times New Roman"/>
      <w:caps/>
    </w:rPr>
  </w:style>
  <w:style w:type="character" w:customStyle="1" w:styleId="TitelZchn">
    <w:name w:val="Titel Zchn"/>
    <w:basedOn w:val="Absatz-Standardschriftart"/>
    <w:link w:val="Titel"/>
    <w:uiPriority w:val="10"/>
    <w:rsid w:val="006407B9"/>
    <w:rPr>
      <w:rFonts w:ascii="Times New Roman" w:hAnsi="Times New Roman"/>
      <w:caps/>
    </w:rPr>
  </w:style>
  <w:style w:type="paragraph" w:customStyle="1" w:styleId="NamedesAutors">
    <w:name w:val="Name des Autors"/>
    <w:basedOn w:val="Standard"/>
    <w:qFormat/>
    <w:rsid w:val="00AE40E9"/>
    <w:pPr>
      <w:jc w:val="center"/>
    </w:pPr>
    <w:rPr>
      <w:rFonts w:asciiTheme="majorHAnsi" w:hAnsiTheme="majorHAnsi"/>
    </w:rPr>
  </w:style>
  <w:style w:type="paragraph" w:customStyle="1" w:styleId="Autoreninformation">
    <w:name w:val="Autoreninformation"/>
    <w:basedOn w:val="Standard"/>
    <w:qFormat/>
    <w:rsid w:val="00AE40E9"/>
    <w:pPr>
      <w:jc w:val="right"/>
    </w:pPr>
  </w:style>
  <w:style w:type="paragraph" w:styleId="Kopfzeile">
    <w:name w:val="header"/>
    <w:basedOn w:val="Standard"/>
    <w:link w:val="KopfzeileZchn"/>
    <w:uiPriority w:val="99"/>
    <w:rsid w:val="00B76BB3"/>
    <w:pPr>
      <w:tabs>
        <w:tab w:val="center" w:pos="4680"/>
        <w:tab w:val="right" w:pos="9360"/>
      </w:tabs>
      <w:spacing w:line="240" w:lineRule="auto"/>
      <w:jc w:val="right"/>
    </w:pPr>
    <w:rPr>
      <w:caps/>
      <w:sz w:val="18"/>
    </w:rPr>
  </w:style>
  <w:style w:type="character" w:customStyle="1" w:styleId="KopfzeileZchn">
    <w:name w:val="Kopfzeile Zchn"/>
    <w:basedOn w:val="Absatz-Standardschriftart"/>
    <w:link w:val="Kopfzeile"/>
    <w:uiPriority w:val="99"/>
    <w:rsid w:val="001315A0"/>
    <w:rPr>
      <w:caps/>
      <w:sz w:val="18"/>
    </w:rPr>
  </w:style>
  <w:style w:type="paragraph" w:styleId="KeinLeerraum">
    <w:name w:val="No Spacing"/>
    <w:link w:val="KeinLeerraumZchn"/>
    <w:uiPriority w:val="1"/>
    <w:qFormat/>
    <w:rsid w:val="00AE40E9"/>
    <w:pPr>
      <w:spacing w:line="192" w:lineRule="auto"/>
    </w:pPr>
  </w:style>
  <w:style w:type="character" w:customStyle="1" w:styleId="berschrift1Zchn">
    <w:name w:val="Überschrift 1 Zchn"/>
    <w:basedOn w:val="Absatz-Standardschriftart"/>
    <w:link w:val="berschrift1"/>
    <w:uiPriority w:val="9"/>
    <w:rsid w:val="00FE41B4"/>
    <w:rPr>
      <w:rFonts w:ascii="Times New Roman" w:hAnsi="Times New Roman"/>
      <w:caps/>
    </w:rPr>
  </w:style>
  <w:style w:type="paragraph" w:styleId="Inhaltsverzeichnisberschrift">
    <w:name w:val="TOC Heading"/>
    <w:basedOn w:val="Standard"/>
    <w:next w:val="Standard"/>
    <w:uiPriority w:val="39"/>
    <w:qFormat/>
    <w:rsid w:val="00B76BB3"/>
    <w:pPr>
      <w:jc w:val="center"/>
    </w:pPr>
    <w:rPr>
      <w:rFonts w:ascii="Times New Roman" w:hAnsi="Times New Roman"/>
    </w:rPr>
  </w:style>
  <w:style w:type="paragraph" w:styleId="Standardeinzug">
    <w:name w:val="Normal Indent"/>
    <w:basedOn w:val="Standard"/>
    <w:uiPriority w:val="99"/>
    <w:rsid w:val="002078A4"/>
    <w:pPr>
      <w:ind w:firstLine="720"/>
    </w:pPr>
  </w:style>
  <w:style w:type="paragraph" w:customStyle="1" w:styleId="NeueSzene">
    <w:name w:val="Neue Szene"/>
    <w:basedOn w:val="Standard"/>
    <w:qFormat/>
    <w:rsid w:val="00B548CE"/>
    <w:pPr>
      <w:spacing w:before="240" w:after="120"/>
      <w:jc w:val="center"/>
    </w:pPr>
  </w:style>
  <w:style w:type="paragraph" w:customStyle="1" w:styleId="Ende">
    <w:name w:val="Ende"/>
    <w:basedOn w:val="Standard"/>
    <w:qFormat/>
    <w:rsid w:val="00463B95"/>
    <w:pPr>
      <w:jc w:val="center"/>
    </w:pPr>
    <w:rPr>
      <w:rFonts w:ascii="Times New Roman" w:hAnsi="Times New Roman"/>
    </w:rPr>
  </w:style>
  <w:style w:type="character" w:customStyle="1" w:styleId="berschrift2Zchn">
    <w:name w:val="Überschrift 2 Zchn"/>
    <w:basedOn w:val="Absatz-Standardschriftart"/>
    <w:link w:val="berschrift2"/>
    <w:uiPriority w:val="9"/>
    <w:rsid w:val="00B55FEF"/>
    <w:rPr>
      <w:rFonts w:asciiTheme="majorHAnsi" w:eastAsiaTheme="majorEastAsia" w:hAnsiTheme="majorHAnsi" w:cstheme="majorBidi"/>
      <w:caps/>
      <w:szCs w:val="26"/>
    </w:rPr>
  </w:style>
  <w:style w:type="paragraph" w:styleId="Verzeichnis1">
    <w:name w:val="toc 1"/>
    <w:basedOn w:val="Standard"/>
    <w:next w:val="Standard"/>
    <w:autoRedefine/>
    <w:uiPriority w:val="39"/>
    <w:rsid w:val="00DA2E5D"/>
    <w:pPr>
      <w:spacing w:after="100"/>
    </w:pPr>
  </w:style>
  <w:style w:type="paragraph" w:styleId="Verzeichnis2">
    <w:name w:val="toc 2"/>
    <w:basedOn w:val="Standard"/>
    <w:next w:val="Standard"/>
    <w:autoRedefine/>
    <w:uiPriority w:val="39"/>
    <w:rsid w:val="00DA2E5D"/>
    <w:pPr>
      <w:spacing w:after="100"/>
      <w:ind w:left="240"/>
    </w:pPr>
  </w:style>
  <w:style w:type="character" w:styleId="Hyperlink">
    <w:name w:val="Hyperlink"/>
    <w:basedOn w:val="Absatz-Standardschriftart"/>
    <w:uiPriority w:val="99"/>
    <w:rsid w:val="005C1550"/>
    <w:rPr>
      <w:color w:val="auto"/>
      <w:u w:val="single"/>
    </w:rPr>
  </w:style>
  <w:style w:type="paragraph" w:styleId="StandardWeb">
    <w:name w:val="Normal (Web)"/>
    <w:basedOn w:val="Standard"/>
    <w:uiPriority w:val="99"/>
    <w:semiHidden/>
    <w:unhideWhenUsed/>
    <w:rsid w:val="000C0EE8"/>
    <w:rPr>
      <w:rFonts w:ascii="Times New Roman" w:hAnsi="Times New Roman"/>
    </w:rPr>
  </w:style>
  <w:style w:type="paragraph" w:customStyle="1" w:styleId="TitelSeitentitel">
    <w:name w:val="Titel Seitentitel"/>
    <w:basedOn w:val="Standard"/>
    <w:qFormat/>
    <w:rsid w:val="00BD1CE8"/>
    <w:pPr>
      <w:spacing w:before="2040" w:line="240" w:lineRule="auto"/>
    </w:pPr>
    <w:rPr>
      <w:rFonts w:ascii="Times New Roman" w:hAnsi="Times New Roman"/>
      <w:color w:val="422E2E" w:themeColor="accent6" w:themeShade="80"/>
      <w:sz w:val="144"/>
    </w:rPr>
  </w:style>
  <w:style w:type="paragraph" w:customStyle="1" w:styleId="NamedesAutorsderTitelseite">
    <w:name w:val="Name des Autors der Titelseite"/>
    <w:basedOn w:val="Autoreninformation"/>
    <w:qFormat/>
    <w:rsid w:val="002B07A6"/>
    <w:pPr>
      <w:spacing w:line="240" w:lineRule="auto"/>
      <w:jc w:val="left"/>
    </w:pPr>
    <w:rPr>
      <w:rFonts w:ascii="Calibri" w:hAnsi="Calibri"/>
      <w:sz w:val="36"/>
    </w:rPr>
  </w:style>
  <w:style w:type="character" w:customStyle="1" w:styleId="NichtaufgelsteErwhnung1">
    <w:name w:val="Nicht aufgelöste Erwähnung1"/>
    <w:basedOn w:val="Absatz-Standardschriftart"/>
    <w:uiPriority w:val="99"/>
    <w:semiHidden/>
    <w:unhideWhenUsed/>
    <w:rsid w:val="00C0540C"/>
    <w:rPr>
      <w:color w:val="605E5C"/>
      <w:shd w:val="clear" w:color="auto" w:fill="E1DFDD"/>
    </w:rPr>
  </w:style>
  <w:style w:type="table" w:styleId="Tabellenraster">
    <w:name w:val="Table Grid"/>
    <w:basedOn w:val="NormaleTabelle"/>
    <w:uiPriority w:val="39"/>
    <w:rsid w:val="00EF04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semiHidden/>
    <w:qFormat/>
    <w:rsid w:val="00DC37D1"/>
    <w:pPr>
      <w:ind w:left="720"/>
      <w:contextualSpacing/>
    </w:pPr>
  </w:style>
  <w:style w:type="character" w:customStyle="1" w:styleId="FuzeileZchn">
    <w:name w:val="Fußzeile Zchn"/>
    <w:basedOn w:val="Absatz-Standardschriftart"/>
    <w:link w:val="Fuzeile"/>
    <w:uiPriority w:val="99"/>
    <w:rsid w:val="000F5CCA"/>
  </w:style>
  <w:style w:type="character" w:customStyle="1" w:styleId="KeinLeerraumZchn">
    <w:name w:val="Kein Leerraum Zchn"/>
    <w:basedOn w:val="Absatz-Standardschriftart"/>
    <w:link w:val="KeinLeerraum"/>
    <w:uiPriority w:val="1"/>
    <w:rsid w:val="00F12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664913">
      <w:bodyDiv w:val="1"/>
      <w:marLeft w:val="0"/>
      <w:marRight w:val="0"/>
      <w:marTop w:val="0"/>
      <w:marBottom w:val="0"/>
      <w:divBdr>
        <w:top w:val="none" w:sz="0" w:space="0" w:color="auto"/>
        <w:left w:val="none" w:sz="0" w:space="0" w:color="auto"/>
        <w:bottom w:val="none" w:sz="0" w:space="0" w:color="auto"/>
        <w:right w:val="none" w:sz="0" w:space="0" w:color="auto"/>
      </w:divBdr>
    </w:div>
    <w:div w:id="74194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chreiben%20Sie%20einen%20Roman.dotx" TargetMode="External"/></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Custom 3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864FC-8AB3-48A6-8B68-4A6284E525A2}">
  <ds:schemaRefs>
    <ds:schemaRef ds:uri="http://schemas.microsoft.com/sharepoint/v3/contenttype/forms"/>
  </ds:schemaRefs>
</ds:datastoreItem>
</file>

<file path=customXml/itemProps2.xml><?xml version="1.0" encoding="utf-8"?>
<ds:datastoreItem xmlns:ds="http://schemas.openxmlformats.org/officeDocument/2006/customXml" ds:itemID="{AB3C6728-F912-4B9E-BC82-6187EAAF3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EEFCA3-127C-4BC0-A900-E11ADE4A624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73D37C8-9597-4FD5-BEA7-E0FA630511F4}">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Schreiben Sie einen Roman.dotx</Template>
  <TotalTime>0</TotalTime>
  <Pages>24</Pages>
  <Words>5659</Words>
  <Characters>35658</Characters>
  <Application>Microsoft Office Word</Application>
  <DocSecurity>0</DocSecurity>
  <Lines>297</Lines>
  <Paragraphs>82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Böhnke</dc:creator>
  <cp:keywords/>
  <cp:lastModifiedBy>Christian Böhnke</cp:lastModifiedBy>
  <cp:revision>2</cp:revision>
  <cp:lastPrinted>2025-09-07T17:05:00Z</cp:lastPrinted>
  <dcterms:created xsi:type="dcterms:W3CDTF">2025-09-08T00:01:00Z</dcterms:created>
  <dcterms:modified xsi:type="dcterms:W3CDTF">2025-09-08T00:01:00Z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